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8827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Toto je skvelá otázka, pretože generovanie QR kódov je bežná požiadavka v administratívnych rozhraniach. Vo Filamente sa na to zvyčajne používajú 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pluginy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alebo 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vlastné komponenty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0DF2FB97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Najjednoduchší a najrýchlejší spôsob je použiť už existujúci, populárny plugin, ktorý je priamo navrhnutý pre Filament.</w:t>
      </w:r>
    </w:p>
    <w:p w14:paraId="3DAA84E8" w14:textId="77777777" w:rsidR="00FF15CA" w:rsidRDefault="00000000">
      <w:pPr>
        <w:spacing w:after="120" w:line="240" w:lineRule="auto"/>
      </w:pPr>
      <w:r>
        <w:rPr>
          <w:rFonts w:ascii="Arial" w:eastAsia="Times New Roman" w:hAnsi="Arial" w:cs="Arial"/>
          <w:noProof/>
          <w:color w:val="1B1C1D"/>
          <w:kern w:val="0"/>
          <w:sz w:val="24"/>
          <w:szCs w:val="24"/>
          <w:lang w:eastAsia="sk-SK"/>
        </w:rPr>
        <mc:AlternateContent>
          <mc:Choice Requires="wps">
            <w:drawing>
              <wp:inline distT="0" distB="0" distL="0" distR="0" wp14:anchorId="0DB91798" wp14:editId="10CAE163">
                <wp:extent cx="41614728" cy="1271"/>
                <wp:effectExtent l="0" t="0" r="0" b="0"/>
                <wp:docPr id="533070513" name="Horizontal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DB69F4" id="Horizontal Line 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51B982D6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Odporúčaná metóda: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Lara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Zeus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Qr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Component</w:t>
      </w:r>
      <w:proofErr w:type="spellEnd"/>
    </w:p>
    <w:p w14:paraId="54DD1B51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Plugin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Lara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 Zeus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Qr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je momentálne jeden z najlepších a najkomplexnejších nástrojov na prácu s QR kódmi priamo vo Filamente, či už vo formulároch (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Forms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), tabuľkách (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Tables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 alebo informačných zoznamoch (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Infolists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).</w:t>
      </w:r>
    </w:p>
    <w:p w14:paraId="416DC885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1. Inštalácia balíka</w:t>
      </w:r>
    </w:p>
    <w:p w14:paraId="2BB264D8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Nainštalujte balík a jeho závislosti cez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Composer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:</w:t>
      </w:r>
    </w:p>
    <w:p w14:paraId="75D373BA" w14:textId="77777777" w:rsidR="00FF15CA" w:rsidRDefault="00000000">
      <w:pPr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Bash</w:t>
      </w:r>
      <w:proofErr w:type="spellEnd"/>
    </w:p>
    <w:p w14:paraId="4C0BAEC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composer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require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lara-zeus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qr</w:t>
      </w:r>
      <w:proofErr w:type="spellEnd"/>
    </w:p>
    <w:p w14:paraId="773D5DE9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2. Použitie vo formulári (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Form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Field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)</w:t>
      </w:r>
    </w:p>
    <w:p w14:paraId="0848AE61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 chcete mať vo formulári pole, kde používateľ zadá URL/text a následne vygeneruje QR kód s možnosťou dizajnu, použijete komponent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Qr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:</w:t>
      </w:r>
    </w:p>
    <w:p w14:paraId="67568718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7D8984F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LaraZeus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Qr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Components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Qr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FBF3BD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...</w:t>
      </w:r>
    </w:p>
    <w:p w14:paraId="0666A868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B574B5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967D2"/>
          <w:kern w:val="0"/>
          <w:sz w:val="21"/>
          <w:szCs w:val="21"/>
          <w:lang w:eastAsia="sk-SK"/>
        </w:rPr>
        <w:t>static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form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Form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form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):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Form</w:t>
      </w:r>
      <w:proofErr w:type="spellEnd"/>
    </w:p>
    <w:p w14:paraId="4EF20CD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36E4665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form</w:t>
      </w:r>
      <w:proofErr w:type="spellEnd"/>
    </w:p>
    <w:p w14:paraId="7336A1D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schema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([</w:t>
      </w:r>
    </w:p>
    <w:p w14:paraId="11ECBD6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Vytvorí textové pole pre dáta, ktoré sa majú uložiť do QR kódu</w:t>
      </w:r>
    </w:p>
    <w:p w14:paraId="422C017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Forms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Components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TextInput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make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qr_url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2D424B7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label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(__(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'URL pre QR kód'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))</w:t>
      </w:r>
    </w:p>
    <w:p w14:paraId="6356D8E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required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(),</w:t>
      </w:r>
    </w:p>
    <w:p w14:paraId="15CBA4E8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4082185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Pridá QR generátor ako akciu</w:t>
      </w:r>
    </w:p>
    <w:p w14:paraId="59ECCD6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Qr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make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qr_code_generator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Unikátne meno poľa</w:t>
      </w:r>
    </w:p>
    <w:p w14:paraId="6C917FD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label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'Generátor QR kódu'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24E1A87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Definuje, ktoré pole obsahuje dáta (URL) pre QR kód</w:t>
      </w:r>
    </w:p>
    <w:p w14:paraId="00084C1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urlColumn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qr_url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</w:p>
    <w:p w14:paraId="595B37E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Zobrazí dizajnéra v Slide Over namiesto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modalu</w:t>
      </w:r>
      <w:proofErr w:type="spellEnd"/>
    </w:p>
    <w:p w14:paraId="1B7BE82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asSlideOver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 </w:t>
      </w:r>
    </w:p>
    <w:p w14:paraId="7B858B0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Možnosť uložiť nastavenia dizajnu (farby, okraje) do iného stĺpca (ak je definovaný)</w:t>
      </w:r>
    </w:p>
    <w:p w14:paraId="4D33CFE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-&gt;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optionsColumn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('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qr_options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') </w:t>
      </w:r>
    </w:p>
    <w:p w14:paraId="57BCBA7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]);</w:t>
      </w:r>
    </w:p>
    <w:p w14:paraId="7E49913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6754B0BD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3. Zobrazenie v tabuľke (Table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Column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)</w:t>
      </w:r>
    </w:p>
    <w:p w14:paraId="370D20B2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Ak chcete QR kód zobraziť v stĺpci tabuľky:</w:t>
      </w:r>
    </w:p>
    <w:p w14:paraId="0DAC24EF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2011974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Filament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Tables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Columns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TextColumn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5DE4557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LaraZeus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Qr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Facades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Qr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as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QrFacade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BAF2FD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Filament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Tables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Columns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IconColumn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alebo podobný stĺpec pre pop-over</w:t>
      </w:r>
    </w:p>
    <w:p w14:paraId="2ACBFA4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6E4CD96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lastRenderedPageBreak/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967D2"/>
          <w:kern w:val="0"/>
          <w:sz w:val="21"/>
          <w:szCs w:val="21"/>
          <w:lang w:eastAsia="sk-SK"/>
        </w:rPr>
        <w:t>static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(Table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):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Table</w:t>
      </w:r>
    </w:p>
    <w:p w14:paraId="153CD79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5A27F59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</w:p>
    <w:p w14:paraId="4A05F9C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columns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([</w:t>
      </w:r>
    </w:p>
    <w:p w14:paraId="624CF3A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Najlepšie je QR kód zobraziť v pop-over/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modale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, aby nezaberal veľa miesta</w:t>
      </w:r>
    </w:p>
    <w:p w14:paraId="3D2D3B9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Ak použijete ich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Popover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plugin (alebo klasický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Modal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action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):</w:t>
      </w:r>
    </w:p>
    <w:p w14:paraId="0B54FB5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TextColumn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make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url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563ACB0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label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'QR Kód'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288C0C5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popoverContent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(Model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record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=&gt;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QrFacade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render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data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record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url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)),</w:t>
      </w:r>
    </w:p>
    <w:p w14:paraId="1FC2009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</w:p>
    <w:p w14:paraId="709D169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// ...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ostatn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é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ĺ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pce</w:t>
      </w:r>
    </w:p>
    <w:p w14:paraId="55787D1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]);</w:t>
      </w:r>
    </w:p>
    <w:p w14:paraId="0A64AED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5394E1EC" w14:textId="77777777" w:rsidR="00FF15CA" w:rsidRDefault="00000000">
      <w:pPr>
        <w:spacing w:after="120" w:line="240" w:lineRule="auto"/>
      </w:pPr>
      <w:r>
        <w:rPr>
          <w:rFonts w:ascii="Arial" w:eastAsia="Times New Roman" w:hAnsi="Arial" w:cs="Arial"/>
          <w:noProof/>
          <w:color w:val="1B1C1D"/>
          <w:kern w:val="0"/>
          <w:sz w:val="24"/>
          <w:szCs w:val="24"/>
          <w:lang w:eastAsia="sk-SK"/>
        </w:rPr>
        <mc:AlternateContent>
          <mc:Choice Requires="wps">
            <w:drawing>
              <wp:inline distT="0" distB="0" distL="0" distR="0" wp14:anchorId="52354B29" wp14:editId="61914693">
                <wp:extent cx="41614728" cy="1271"/>
                <wp:effectExtent l="0" t="0" r="0" b="0"/>
                <wp:docPr id="2045428570" name="Horizontal 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7718E2" id="Horizontal Line 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11ABF6D3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Alternatívna metóda: Vlastný stĺpec s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Laravel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balíkom</w:t>
      </w:r>
    </w:p>
    <w:p w14:paraId="0D28B933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 nechcete použiť pripravený plugin, môžete si vytvoriť vlastný stĺpec, ktorý použije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balík na generovanie QR kódov, napr.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Simple</w:t>
      </w:r>
      <w:proofErr w:type="spellEnd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 xml:space="preserve"> Software IO /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Simple</w:t>
      </w:r>
      <w:proofErr w:type="spellEnd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Qr</w:t>
      </w:r>
      <w:proofErr w:type="spellEnd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Code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(najpopulárnejší PHP QR balík).</w:t>
      </w:r>
    </w:p>
    <w:p w14:paraId="6E558402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1. Inštalácia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Simple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Qr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Code</w:t>
      </w:r>
      <w:proofErr w:type="spellEnd"/>
    </w:p>
    <w:p w14:paraId="61B6408D" w14:textId="77777777" w:rsidR="00FF15CA" w:rsidRDefault="00000000">
      <w:pPr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Bash</w:t>
      </w:r>
      <w:proofErr w:type="spellEnd"/>
    </w:p>
    <w:p w14:paraId="27D75CE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composer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require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simplesoftwareio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simple-qrcode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"~4"</w:t>
      </w:r>
    </w:p>
    <w:p w14:paraId="0C14EC08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2. Zobrazenie v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Blade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komponente</w:t>
      </w:r>
    </w:p>
    <w:p w14:paraId="19AFB305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Vo Filamente si vytvoríte vlastný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View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súbor), ktorý použijete v stĺpci:</w:t>
      </w:r>
    </w:p>
    <w:p w14:paraId="04737E91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Váš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 súbor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resources/views/filament/tables/columns/qr-code-column.blade.php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):</w:t>
      </w:r>
    </w:p>
    <w:p w14:paraId="5DCB398B" w14:textId="77777777" w:rsidR="00FF15CA" w:rsidRDefault="00000000">
      <w:pPr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Blade</w:t>
      </w:r>
      <w:proofErr w:type="spellEnd"/>
    </w:p>
    <w:p w14:paraId="586B848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@php</w:t>
      </w:r>
    </w:p>
    <w:p w14:paraId="2FC812A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qrCode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QrCode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size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(100)-&gt;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generate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getState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());</w:t>
      </w:r>
    </w:p>
    <w:p w14:paraId="297F46F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@endphp</w:t>
      </w:r>
    </w:p>
    <w:p w14:paraId="12D2261C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30CB26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&lt;div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="p-2"&gt;</w:t>
      </w:r>
    </w:p>
    <w:p w14:paraId="3923DB2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{!!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qrCode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!!}</w:t>
      </w:r>
    </w:p>
    <w:p w14:paraId="2F9C201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&lt;/div&gt;</w:t>
      </w:r>
    </w:p>
    <w:p w14:paraId="13871A66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Použitie vo vašom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Resource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:</w:t>
      </w:r>
    </w:p>
    <w:p w14:paraId="410C75F3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1615BC4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Filament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Tables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Columns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ViewColumn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5AE4B0D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1260A85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967D2"/>
          <w:kern w:val="0"/>
          <w:sz w:val="21"/>
          <w:szCs w:val="21"/>
          <w:lang w:eastAsia="sk-SK"/>
        </w:rPr>
        <w:t>static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(Table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):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Table</w:t>
      </w:r>
    </w:p>
    <w:p w14:paraId="21268D4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5F0608A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</w:p>
    <w:p w14:paraId="0586A2D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columns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([</w:t>
      </w:r>
    </w:p>
    <w:p w14:paraId="192115F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ViewColumn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make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url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2553E5F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label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'QR Kód'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1EA9202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view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filament.tables.columns.qr-code-column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),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Odkaz na váš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súbor</w:t>
      </w:r>
    </w:p>
    <w:p w14:paraId="5943243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]);</w:t>
      </w:r>
    </w:p>
    <w:p w14:paraId="7FD1976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26AAAF4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Tento kód načíta hodnotu stĺpca (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url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alebo akýkoľvek stĺpec, ktorý ste definovali) a vloží ju do generátora QR kódu.</w:t>
      </w:r>
    </w:p>
    <w:p w14:paraId="7D11F9E5" w14:textId="77777777" w:rsidR="00FF15CA" w:rsidRDefault="00FF15CA">
      <w:pPr>
        <w:pBdr>
          <w:bottom w:val="single" w:sz="6" w:space="1" w:color="000000"/>
        </w:pBd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35ACC99E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lastRenderedPageBreak/>
        <w:t xml:space="preserve">Áno,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má už naprogramované funkcie na generovanie jednoznačných a náhodných reťazcov, ktoré sú spoľahlivejšie a lepšie testované ako vlastné implementácie.</w:t>
      </w:r>
    </w:p>
    <w:p w14:paraId="40BF7CF4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To, čo sa snažíte urobiť, je v podstate vytvoriť 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skrátený, náhodný, alfanumerický ID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(podobný UUID, ale s kratším, čitateľnejším formátom).</w:t>
      </w:r>
    </w:p>
    <w:p w14:paraId="0D296C38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Vo vašej vlastnej funkcii vidím snahu vytvoriť krátky ID pomocou prepočtu z hexadecimálneho formátu na vlastnú bázu 62.</w:t>
      </w:r>
    </w:p>
    <w:p w14:paraId="09295014" w14:textId="77777777" w:rsidR="00FF15CA" w:rsidRDefault="00000000">
      <w:pPr>
        <w:spacing w:after="120" w:line="240" w:lineRule="auto"/>
      </w:pPr>
      <w:r>
        <w:rPr>
          <w:rFonts w:ascii="Arial" w:eastAsia="Times New Roman" w:hAnsi="Arial" w:cs="Arial"/>
          <w:noProof/>
          <w:color w:val="1B1C1D"/>
          <w:kern w:val="0"/>
          <w:sz w:val="24"/>
          <w:szCs w:val="24"/>
          <w:lang w:eastAsia="sk-SK"/>
        </w:rPr>
        <mc:AlternateContent>
          <mc:Choice Requires="wps">
            <w:drawing>
              <wp:inline distT="0" distB="0" distL="0" distR="0" wp14:anchorId="1D4D57B6" wp14:editId="3B2AA095">
                <wp:extent cx="41614728" cy="1271"/>
                <wp:effectExtent l="0" t="0" r="0" b="0"/>
                <wp:docPr id="1110825971" name="Horizontal 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AFFC6D" id="Horizontal Line 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10F1B76E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1. Oficiálne riešenia v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Laraveli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(Odporúčané)</w:t>
      </w:r>
    </w:p>
    <w:p w14:paraId="2416B83A" w14:textId="77777777" w:rsidR="00FF15CA" w:rsidRDefault="00000000">
      <w:pPr>
        <w:spacing w:after="0" w:line="240" w:lineRule="auto"/>
      </w:pP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(cez triedu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 ponúka priamočiare a kryptograficky bezpečné metódy:</w:t>
      </w:r>
    </w:p>
    <w:p w14:paraId="16A64491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A. ULID (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Universally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Unique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Lexicographically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Sortable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Identifier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)</w:t>
      </w:r>
    </w:p>
    <w:p w14:paraId="03A12AB3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Toto je najlepšia voľba pre moderné aplikácie. ULID je jedinečný, alfanumerický, časovo založený a dá sa správne radiť v databáze (na rozdiel od bežného UUID v4).</w:t>
      </w:r>
    </w:p>
    <w:p w14:paraId="58EFB518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7F03500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3D22157A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5F9EC9C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ulid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ulid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69AEC22F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05C737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Príklad výstupu: 01H79T7V1B02S7Z6Z9Z1R0Y6P2</w:t>
      </w:r>
    </w:p>
    <w:p w14:paraId="25C5A53F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B. UUID (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Universally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Unique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Identifier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)</w:t>
      </w:r>
    </w:p>
    <w:p w14:paraId="2A612AA5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Štandardný, celosvetovo jedinečný identifikátor (verzia 4).</w:t>
      </w:r>
    </w:p>
    <w:p w14:paraId="6CADBDBA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605474D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2313481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35C0F74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uuid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uuid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46DBAB6C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44C2A6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Príklad výstupu: 8f8e8478-9035-4d23-b9a7-62f4d2612ce5</w:t>
      </w:r>
    </w:p>
    <w:p w14:paraId="29034E91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C. Generovanie náhodného reťazca (Pre krátke kódy/tokeny)</w:t>
      </w:r>
    </w:p>
    <w:p w14:paraId="7EE9DD79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 chcete len krátky, náhodný a alfanumerický kód, ktorý sa podobá výstupu vašej funkcie, môžete použiť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random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()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. 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Tento však nezaručuje globálnu jedinečnosť!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Musíte si to overiť v databáze.</w:t>
      </w:r>
    </w:p>
    <w:p w14:paraId="6CE2722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4641298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4CE36CF9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4BD85E2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Vygeneruje 10-znakový náhodný reťazec</w:t>
      </w:r>
    </w:p>
    <w:p w14:paraId="469FF16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randomString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random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); </w:t>
      </w:r>
    </w:p>
    <w:p w14:paraId="00FBE478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5A7874F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Príklad výstupu: aBcXyZ1234</w:t>
      </w:r>
    </w:p>
    <w:p w14:paraId="5A2CB386" w14:textId="77777777" w:rsidR="00FF15CA" w:rsidRDefault="00000000">
      <w:pPr>
        <w:spacing w:after="120" w:line="240" w:lineRule="auto"/>
      </w:pPr>
      <w:r>
        <w:rPr>
          <w:rFonts w:ascii="Arial" w:eastAsia="Times New Roman" w:hAnsi="Arial" w:cs="Arial"/>
          <w:noProof/>
          <w:color w:val="1B1C1D"/>
          <w:kern w:val="0"/>
          <w:sz w:val="24"/>
          <w:szCs w:val="24"/>
          <w:lang w:eastAsia="sk-SK"/>
        </w:rPr>
        <mc:AlternateContent>
          <mc:Choice Requires="wps">
            <w:drawing>
              <wp:inline distT="0" distB="0" distL="0" distR="0" wp14:anchorId="6D5F4832" wp14:editId="7B619EB8">
                <wp:extent cx="41614728" cy="1271"/>
                <wp:effectExtent l="0" t="0" r="0" b="0"/>
                <wp:docPr id="421402923" name="Horizontal Li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346070" id="Horizontal Line 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7FF00806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2. Implementácia vášho identifikátora vo Filamente</w:t>
      </w:r>
    </w:p>
    <w:p w14:paraId="3670C10C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 trváte na tom, že chcete použiť </w:t>
      </w:r>
      <w:r>
        <w:rPr>
          <w:rFonts w:ascii="Arial" w:eastAsia="Times New Roman" w:hAnsi="Arial" w:cs="Arial"/>
          <w:i/>
          <w:iCs/>
          <w:color w:val="1B1C1D"/>
          <w:kern w:val="0"/>
          <w:sz w:val="24"/>
          <w:szCs w:val="24"/>
          <w:lang w:eastAsia="sk-SK"/>
        </w:rPr>
        <w:t>formát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, ktorý generuje vaša funkcia, ale chcete ho aplikovať v kontexte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/Filament, môžete to urobiť jedným z dvoch spôsobov:</w:t>
      </w:r>
    </w:p>
    <w:p w14:paraId="1EAAAE5F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A. Použitie v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Laravel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Model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Trait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(Čistá cesta)</w:t>
      </w:r>
    </w:p>
    <w:p w14:paraId="14F03128" w14:textId="77777777" w:rsidR="00FF15CA" w:rsidRDefault="00000000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lastRenderedPageBreak/>
        <w:t>Ak chcete použiť svoj kód namiesto UUID/ULID na generovanie primárneho kľúča (alebo akéhokoľvek iného ID stĺpca) pri každom vytvorení záznamu:</w:t>
      </w:r>
    </w:p>
    <w:p w14:paraId="5D9A7950" w14:textId="77777777" w:rsidR="00FF15CA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Vytvorte si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Trait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(napr.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Traits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HasCustomId.php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), v ktorom bude vaša funkcia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struuid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()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:</w:t>
      </w:r>
    </w:p>
    <w:p w14:paraId="0A2CCB3B" w14:textId="77777777" w:rsidR="00FF15CA" w:rsidRDefault="00000000">
      <w:pPr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737D4FC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namespace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Traits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2969773B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4E0FDD4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trait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HasCustomId</w:t>
      </w:r>
      <w:proofErr w:type="spellEnd"/>
    </w:p>
    <w:p w14:paraId="51A924F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60FC03B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protected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967D2"/>
          <w:kern w:val="0"/>
          <w:sz w:val="21"/>
          <w:szCs w:val="21"/>
          <w:lang w:eastAsia="sk-SK"/>
        </w:rPr>
        <w:t>static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bootHasCustomId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</w:t>
      </w:r>
    </w:p>
    <w:p w14:paraId="3F26E06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</w:t>
      </w:r>
    </w:p>
    <w:p w14:paraId="517C1C0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1967D2"/>
          <w:kern w:val="0"/>
          <w:sz w:val="21"/>
          <w:szCs w:val="21"/>
          <w:lang w:eastAsia="sk-SK"/>
        </w:rPr>
        <w:t>static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creating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 {</w:t>
      </w:r>
    </w:p>
    <w:p w14:paraId="214CD48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Generuje a priraďuje ID pred uložením</w:t>
      </w:r>
    </w:p>
    <w:p w14:paraId="1B81DC3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if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empty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-&gt;{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getKeyName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()})) {</w:t>
      </w:r>
    </w:p>
    <w:p w14:paraId="5FE9108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-&gt;{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$model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getKeyName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()} = </w:t>
      </w:r>
      <w:proofErr w:type="spellStart"/>
      <w:r>
        <w:rPr>
          <w:rFonts w:ascii="Arial" w:eastAsia="Times New Roman" w:hAnsi="Arial" w:cs="Arial"/>
          <w:color w:val="1967D2"/>
          <w:kern w:val="0"/>
          <w:sz w:val="21"/>
          <w:szCs w:val="21"/>
          <w:lang w:eastAsia="sk-SK"/>
        </w:rPr>
        <w:t>self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generateCustomId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0B2BE4E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}</w:t>
      </w:r>
    </w:p>
    <w:p w14:paraId="2DF883C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});</w:t>
      </w:r>
    </w:p>
    <w:p w14:paraId="31E41C5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}</w:t>
      </w:r>
    </w:p>
    <w:p w14:paraId="171F440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581193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Vložte sem vašu funkciu, ak ju chcete priamo použiť</w:t>
      </w:r>
    </w:p>
    <w:p w14:paraId="64B0D23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protected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967D2"/>
          <w:kern w:val="0"/>
          <w:sz w:val="21"/>
          <w:szCs w:val="21"/>
          <w:lang w:eastAsia="sk-SK"/>
        </w:rPr>
        <w:t>static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generateCustomId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</w:t>
      </w:r>
    </w:p>
    <w:p w14:paraId="6E7E025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</w:t>
      </w:r>
    </w:p>
    <w:p w14:paraId="732BB1F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Váš kód pre generovanie ID</w:t>
      </w:r>
    </w:p>
    <w:p w14:paraId="6E56668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$s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md5(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rand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1000000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.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uniqid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'prefix'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true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));</w:t>
      </w:r>
    </w:p>
    <w:p w14:paraId="03A9471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num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hexdec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str_replace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"."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""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, 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$s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));</w:t>
      </w:r>
    </w:p>
    <w:p w14:paraId="1019917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'abcdefghijklmnopqrstuvxyz_1234567890ABCDEFGHIJKLMNOPQRSTUVWXYZ'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3FEED7C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$base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strlen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48D8BAB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out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3D7F0A7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floor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(log10(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num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 / log10(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$base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));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&gt;=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--) {</w:t>
      </w:r>
    </w:p>
    <w:p w14:paraId="4DC256B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floor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num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/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pow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$base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));</w:t>
      </w:r>
    </w:p>
    <w:p w14:paraId="3385AD9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out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out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.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substr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2A61E83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num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num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- 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*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pow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$base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));</w:t>
      </w:r>
    </w:p>
    <w:p w14:paraId="0915E50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}</w:t>
      </w:r>
    </w:p>
    <w:p w14:paraId="27FF80E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out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001DFF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}</w:t>
      </w:r>
    </w:p>
    <w:p w14:paraId="32F9AE5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2FA3295C" w14:textId="77777777" w:rsidR="00FF15CA" w:rsidRDefault="00000000">
      <w:pPr>
        <w:numPr>
          <w:ilvl w:val="0"/>
          <w:numId w:val="1"/>
        </w:num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Použite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Trait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 vo vašom Modeli:</w:t>
      </w:r>
    </w:p>
    <w:p w14:paraId="217686C4" w14:textId="77777777" w:rsidR="00FF15CA" w:rsidRDefault="00000000">
      <w:pPr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5B1CC69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VášModel.php</w:t>
      </w:r>
      <w:proofErr w:type="spellEnd"/>
    </w:p>
    <w:p w14:paraId="79FBBAA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VášModel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extends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Model</w:t>
      </w:r>
    </w:p>
    <w:p w14:paraId="4934F8D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103BAF0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HasCustomId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&lt;--- Váš vlastný generátor</w:t>
      </w:r>
    </w:p>
    <w:p w14:paraId="5CB614E7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504CC3B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Nastavenia, ak je ID kľúčom</w:t>
      </w:r>
    </w:p>
    <w:p w14:paraId="2BFC857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protected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keyType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1980A9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incrementing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false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</w:p>
    <w:p w14:paraId="10DBABE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565DD331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B. Použitie priamo v Filament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Form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Field</w:t>
      </w:r>
      <w:proofErr w:type="spellEnd"/>
    </w:p>
    <w:p w14:paraId="687BF3B0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Ak chcete, aby sa ID generovalo iba pri zobrazení formulára Filamentu:</w:t>
      </w:r>
    </w:p>
    <w:p w14:paraId="76408E8F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25AA0C2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Filament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Forms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Components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TextInput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07A1B02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Pre jednoduchšie generovanie, ak prejdete na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random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()</w:t>
      </w:r>
    </w:p>
    <w:p w14:paraId="60EF9C89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635521D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lastRenderedPageBreak/>
        <w:t xml:space="preserve">// Predpokladajme, že vaša funkcia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struuid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je definovaná globálne alebo v triede/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traite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.</w:t>
      </w:r>
    </w:p>
    <w:p w14:paraId="5400086D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05016D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967D2"/>
          <w:kern w:val="0"/>
          <w:sz w:val="21"/>
          <w:szCs w:val="21"/>
          <w:lang w:eastAsia="sk-SK"/>
        </w:rPr>
        <w:t>static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form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Form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form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):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Form</w:t>
      </w:r>
      <w:proofErr w:type="spellEnd"/>
    </w:p>
    <w:p w14:paraId="3B88F66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106154B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form</w:t>
      </w:r>
      <w:proofErr w:type="spellEnd"/>
    </w:p>
    <w:p w14:paraId="00FAAF2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schema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([</w:t>
      </w:r>
    </w:p>
    <w:p w14:paraId="2C1EC62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TextInput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make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'id'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Alebo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custom_id</w:t>
      </w:r>
      <w:proofErr w:type="spellEnd"/>
    </w:p>
    <w:p w14:paraId="33A5D07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label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'ID záznamu'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7B3A5C7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Funkcia sa vykoná pri vytváraní záznamu</w:t>
      </w:r>
    </w:p>
    <w:p w14:paraId="08F97E5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-&gt;default(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() {</w:t>
      </w:r>
    </w:p>
    <w:p w14:paraId="667151B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Tu vložíte priamo volanie vašej funkcie</w:t>
      </w:r>
    </w:p>
    <w:p w14:paraId="2459699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Pre čistotu radšej použite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helper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:</w:t>
      </w:r>
    </w:p>
    <w:p w14:paraId="1535C7D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your_custom_helper_function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();</w:t>
      </w:r>
    </w:p>
    <w:p w14:paraId="4B3F423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</w:p>
    <w:p w14:paraId="54DD098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Alebo použite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random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() ak je to akceptovateľné</w:t>
      </w:r>
    </w:p>
    <w:p w14:paraId="3EC38B6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random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); </w:t>
      </w:r>
    </w:p>
    <w:p w14:paraId="6EC80F4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})</w:t>
      </w:r>
    </w:p>
    <w:p w14:paraId="0BFF630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disabled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Zabezpečí, že užívateľ ID nemôže zmeniť</w:t>
      </w:r>
    </w:p>
    <w:p w14:paraId="5F87A33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required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(),</w:t>
      </w:r>
    </w:p>
    <w:p w14:paraId="718C74D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... ostatné polia</w:t>
      </w:r>
    </w:p>
    <w:p w14:paraId="346BB82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]);</w:t>
      </w:r>
    </w:p>
    <w:p w14:paraId="238535E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487157BA" w14:textId="77777777" w:rsidR="00FF15CA" w:rsidRDefault="00000000">
      <w:pPr>
        <w:spacing w:after="10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Zhrnutie a Odporúčanie:</w:t>
      </w:r>
    </w:p>
    <w:p w14:paraId="3F3F43A0" w14:textId="77777777" w:rsidR="00FF15CA" w:rsidRDefault="00000000">
      <w:pPr>
        <w:spacing w:after="10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Pre jedinečné ID, ktoré sa dá použiť ako primárny kľúč a ktoré sa dajú ľahko radiť, použite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ulid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() a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HasUlids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Trait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v Modeli. Je to robustné, overené a priamo podporované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Laravelom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79122EC8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Použitie ULID v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Laraveli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je jednoduché a predstavuje najlepší spôsob, ako získať jedinečné a zároveň v databáze radiace sa ID.</w:t>
      </w:r>
    </w:p>
    <w:p w14:paraId="4999B0CE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má na to pripravený špeciálny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trait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2820BC4F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Krok 1: Príprava databázy (Migrácia)</w:t>
      </w:r>
    </w:p>
    <w:p w14:paraId="0AE4E4A4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ULID je alfanumerický reťazec s pevnou dĺžkou 26 znakov, takže váš stĺpec primárneho kľúča (zvyčajne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id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 musí byť reťazec, nie celé číslo (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INT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).</w:t>
      </w:r>
    </w:p>
    <w:p w14:paraId="0A24151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V migrácii použite metódu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ulid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()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:</w:t>
      </w:r>
    </w:p>
    <w:p w14:paraId="2548C41B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7398099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Database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Migrations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Migration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2AB5A2A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Database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Schema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Blueprint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52DB99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Facades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Schema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636607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3F1F004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new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extends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Migration</w:t>
      </w:r>
      <w:proofErr w:type="spellEnd"/>
    </w:p>
    <w:p w14:paraId="2359ADB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4269C86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up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():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void</w:t>
      </w:r>
      <w:proofErr w:type="spellEnd"/>
    </w:p>
    <w:p w14:paraId="6F39F47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</w:t>
      </w:r>
    </w:p>
    <w:p w14:paraId="1D64DD1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Schema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create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vasi_modely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Blueprint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 {</w:t>
      </w:r>
    </w:p>
    <w:p w14:paraId="41827D1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Použite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ulid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() pre primárny kľúč namiesto id() alebo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bigIncrements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()</w:t>
      </w:r>
    </w:p>
    <w:p w14:paraId="4604DA7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ulid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'id'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primary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(); </w:t>
      </w:r>
    </w:p>
    <w:p w14:paraId="433E6A5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</w:p>
    <w:p w14:paraId="4C82544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nazov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3EE855B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-&gt;text(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'popis'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722CA46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timestamps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35AC886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});</w:t>
      </w:r>
    </w:p>
    <w:p w14:paraId="36F9575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}</w:t>
      </w:r>
    </w:p>
    <w:p w14:paraId="16989DD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};</w:t>
      </w:r>
    </w:p>
    <w:p w14:paraId="77EC16E5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lastRenderedPageBreak/>
        <w:t xml:space="preserve">Krok 2: Použitie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Traitu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v modeli</w:t>
      </w:r>
    </w:p>
    <w:p w14:paraId="37374E92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Pre automatické generovanie ULID pri každom vytvorení nového záznamu v modeli stačí použiť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trait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HasUlids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5FCE08C9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Model (napr.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app</w:t>
      </w:r>
      <w:proofErr w:type="spellEnd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Models</w:t>
      </w:r>
      <w:proofErr w:type="spellEnd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VášModel.php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):</w:t>
      </w:r>
    </w:p>
    <w:p w14:paraId="7E33E76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28403E5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namespace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43A4822C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1922A16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Database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Eloquent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Concerns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HasUlids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&lt;--- Import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Traitu</w:t>
      </w:r>
      <w:proofErr w:type="spellEnd"/>
    </w:p>
    <w:p w14:paraId="6097014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Database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Eloquent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C19BDBE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290E28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VášModel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extends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Model</w:t>
      </w:r>
    </w:p>
    <w:p w14:paraId="2B4F8AA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2587A75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HasUlids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&lt;--- Použitie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Traitu</w:t>
      </w:r>
      <w:proofErr w:type="spellEnd"/>
    </w:p>
    <w:p w14:paraId="602BEA61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0FCB7E6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Všetko ostatné je rovnaké</w:t>
      </w:r>
    </w:p>
    <w:p w14:paraId="0CBD163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protected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fillable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[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nazov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'popis'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];</w:t>
      </w:r>
    </w:p>
    <w:p w14:paraId="4D0A7C9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265BB987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Ako to funguje</w:t>
      </w:r>
    </w:p>
    <w:p w14:paraId="27E93AC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Akonáhle použijete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HasUlids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trait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automaticky vykoná nasledovné:</w:t>
      </w:r>
    </w:p>
    <w:p w14:paraId="397F8EE6" w14:textId="77777777" w:rsidR="00FF15CA" w:rsidRDefault="00000000">
      <w:pPr>
        <w:numPr>
          <w:ilvl w:val="0"/>
          <w:numId w:val="2"/>
        </w:num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Nastaví atribút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keyType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na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'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6D99DB67" w14:textId="77777777" w:rsidR="00FF15CA" w:rsidRDefault="00000000">
      <w:pPr>
        <w:numPr>
          <w:ilvl w:val="0"/>
          <w:numId w:val="2"/>
        </w:num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Nastaví atribút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incrementing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na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false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4282F40E" w14:textId="77777777" w:rsidR="00FF15CA" w:rsidRDefault="00000000">
      <w:pPr>
        <w:numPr>
          <w:ilvl w:val="0"/>
          <w:numId w:val="2"/>
        </w:num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Pri každom vytvorení nového modelu (udalosť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creating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) automaticky priradí stĺpcu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id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nový reťazec ULID.</w:t>
      </w:r>
    </w:p>
    <w:p w14:paraId="34D99DD2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Hotovo! Pri volaní:</w:t>
      </w:r>
    </w:p>
    <w:p w14:paraId="1B8847E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563A13E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VášModel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create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([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nazov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'Test'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'popis'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'Popis'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]);</w:t>
      </w:r>
    </w:p>
    <w:p w14:paraId="0D1A28E3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bude do databázy vložený záznam s ID podobným tomuto: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01H8X43K2G2B2Z7Z9Z1R0Y6P22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3F9F4722" w14:textId="77777777" w:rsidR="00FF15CA" w:rsidRDefault="00000000">
      <w:pPr>
        <w:spacing w:after="120" w:line="240" w:lineRule="auto"/>
      </w:pPr>
      <w:r>
        <w:rPr>
          <w:rFonts w:ascii="Arial" w:eastAsia="Times New Roman" w:hAnsi="Arial" w:cs="Arial"/>
          <w:noProof/>
          <w:color w:val="1B1C1D"/>
          <w:kern w:val="0"/>
          <w:sz w:val="24"/>
          <w:szCs w:val="24"/>
          <w:lang w:eastAsia="sk-SK"/>
        </w:rPr>
        <mc:AlternateContent>
          <mc:Choice Requires="wps">
            <w:drawing>
              <wp:inline distT="0" distB="0" distL="0" distR="0" wp14:anchorId="6B130316" wp14:editId="536A41C7">
                <wp:extent cx="41614728" cy="1271"/>
                <wp:effectExtent l="0" t="0" r="0" b="0"/>
                <wp:docPr id="1181060359" name="Horizontal Lin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BCD0D73" id="Horizontal Line 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5C78C5CE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Manuálne generovanie ULID</w:t>
      </w:r>
    </w:p>
    <w:p w14:paraId="2049639A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 potrebujete ULID vygenerovať ručne a uložiť ho do iného stĺpca (nie primárneho kľúča), môžete použiť triedu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Helper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):</w:t>
      </w:r>
    </w:p>
    <w:p w14:paraId="3A7ED6C6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2F023CE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03E63A2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3251259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Vygeneruje a vráti objekt ULID, ktorý je možné pretypovať na reťazec</w:t>
      </w:r>
    </w:p>
    <w:p w14:paraId="6E1CA3C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newUlid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ulid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(); </w:t>
      </w:r>
    </w:p>
    <w:p w14:paraId="5BC47F95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1C5F531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Príklad:</w:t>
      </w:r>
    </w:p>
    <w:p w14:paraId="1002882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'01H8X44M2G2B2Z7Z9Z1R0Y6P23'</w:t>
      </w:r>
    </w:p>
    <w:p w14:paraId="4C2DCC88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Toto je ekvivalentné vašej požiadavke na získanie jednoznačného identifikátora, ale je to štandardný, dobre podporovaný a testovaný prístup v ekosystéme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Laravelu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140C5620" w14:textId="77777777" w:rsidR="00FF15CA" w:rsidRDefault="00FF15CA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3850BF8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Generovanie a používanie 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UUID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Universally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Unique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Identifier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) v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Laraveli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je rovnako jednoduché ako ULID, pretože obe metódy sú natívne podporované pomocou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traitu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0CCF5BFB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UUID sa líši od ULID v tom, že nie je prirodzene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zoraditeľný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v databáze, ale stále poskytuje globálnu jedinečnosť.</w:t>
      </w:r>
    </w:p>
    <w:p w14:paraId="0A0874CB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lastRenderedPageBreak/>
        <w:t xml:space="preserve">Tu je kompletná implementácia pomocou natívneho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traitu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HasUuids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0175439A" w14:textId="77777777" w:rsidR="00FF15CA" w:rsidRDefault="00000000">
      <w:pPr>
        <w:spacing w:after="120" w:line="240" w:lineRule="auto"/>
      </w:pPr>
      <w:r>
        <w:rPr>
          <w:rFonts w:ascii="Arial" w:eastAsia="Times New Roman" w:hAnsi="Arial" w:cs="Arial"/>
          <w:noProof/>
          <w:color w:val="1B1C1D"/>
          <w:kern w:val="0"/>
          <w:sz w:val="24"/>
          <w:szCs w:val="24"/>
          <w:lang w:eastAsia="sk-SK"/>
        </w:rPr>
        <mc:AlternateContent>
          <mc:Choice Requires="wps">
            <w:drawing>
              <wp:inline distT="0" distB="0" distL="0" distR="0" wp14:anchorId="2E6A4097" wp14:editId="3D3CBDC4">
                <wp:extent cx="41614728" cy="1271"/>
                <wp:effectExtent l="0" t="0" r="0" b="0"/>
                <wp:docPr id="930197414" name="Horizontal 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17755E" id="Horizontal Line 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0AAF12BC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1. Príprava databázy (Migrácia)</w:t>
      </w:r>
    </w:p>
    <w:p w14:paraId="796E7B14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Musíte zmeniť definíciu stĺpca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id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v migrácii, aby používal typ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uuid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namiesto automatického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inkrementovania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1E74B03B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7D99905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Database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Migrations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Migration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0743295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Database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Schema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Blueprint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36955F8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Facades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Schema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B7F4425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C66017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new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extends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Migration</w:t>
      </w:r>
      <w:proofErr w:type="spellEnd"/>
    </w:p>
    <w:p w14:paraId="705299F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2BE9052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up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():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void</w:t>
      </w:r>
      <w:proofErr w:type="spellEnd"/>
    </w:p>
    <w:p w14:paraId="2578599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</w:t>
      </w:r>
    </w:p>
    <w:p w14:paraId="1512430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Schema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create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vasi_modely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Blueprint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 {</w:t>
      </w:r>
    </w:p>
    <w:p w14:paraId="78A18A4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Použite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uuid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() pre primárny kľúč namiesto id()</w:t>
      </w:r>
    </w:p>
    <w:p w14:paraId="68439F5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uuid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'id'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primary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(); </w:t>
      </w:r>
    </w:p>
    <w:p w14:paraId="0545822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</w:p>
    <w:p w14:paraId="569E39E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nazov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0F202DC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$table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timestamps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608A1E5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});</w:t>
      </w:r>
    </w:p>
    <w:p w14:paraId="2DBAB5A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}</w:t>
      </w:r>
    </w:p>
    <w:p w14:paraId="6ED80E3A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1A6AE3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Odporúčam, ak už máte spustenú migráciu, použiť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migrate:fresh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.</w:t>
      </w:r>
    </w:p>
    <w:p w14:paraId="2277856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Ak prechádzate z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int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ID na UUID, ide o zložitejší proces.</w:t>
      </w:r>
    </w:p>
    <w:p w14:paraId="5E44694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};</w:t>
      </w:r>
    </w:p>
    <w:p w14:paraId="01887602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2. Použitie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Traitu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v modeli</w:t>
      </w:r>
    </w:p>
    <w:p w14:paraId="6B23E5B1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Pre automatické generovanie UUID pri každom vytvorení záznamu v modeli stačí použiť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trait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HasUuids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5B2FB5A1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Model (napr.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app</w:t>
      </w:r>
      <w:proofErr w:type="spellEnd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Models</w:t>
      </w:r>
      <w:proofErr w:type="spellEnd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VášModel.php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):</w:t>
      </w:r>
    </w:p>
    <w:p w14:paraId="5057D04E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53DF32F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namespace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34B37737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63F13D0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Database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Eloquent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Concerns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HasUuids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&lt;--- Import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Traitu</w:t>
      </w:r>
      <w:proofErr w:type="spellEnd"/>
    </w:p>
    <w:p w14:paraId="38BE999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Database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Eloquent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03173F9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DEEBEB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VášModel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extends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Model</w:t>
      </w:r>
    </w:p>
    <w:p w14:paraId="3B1699C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6D15E2A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HasUuids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&lt;--- Použitie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Traitu</w:t>
      </w:r>
      <w:proofErr w:type="spellEnd"/>
    </w:p>
    <w:p w14:paraId="7BA4CA1A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BEA328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Vďaka tomuto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Traitu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nemusíte definovať</w:t>
      </w:r>
    </w:p>
    <w:p w14:paraId="62A0E18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protected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$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keyType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= '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';</w:t>
      </w:r>
    </w:p>
    <w:p w14:paraId="50F896F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$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incrementing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false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; </w:t>
      </w:r>
    </w:p>
    <w:p w14:paraId="6BC5426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... pretože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HasUuids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sa o to postará automaticky.</w:t>
      </w:r>
    </w:p>
    <w:p w14:paraId="0992134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</w:p>
    <w:p w14:paraId="43F9A5B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protected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fillable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[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nazov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];</w:t>
      </w:r>
    </w:p>
    <w:p w14:paraId="5B57360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3BC138A9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Ako to funguje</w:t>
      </w:r>
    </w:p>
    <w:p w14:paraId="7EA77E1D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Akonáhle použijete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HasUuids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trait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:</w:t>
      </w:r>
    </w:p>
    <w:p w14:paraId="7A9E0CC0" w14:textId="77777777" w:rsidR="00FF15CA" w:rsidRDefault="00000000">
      <w:pPr>
        <w:numPr>
          <w:ilvl w:val="0"/>
          <w:numId w:val="3"/>
        </w:num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Pri každom volaní metód ako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VášModel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create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()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alebo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 xml:space="preserve">new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VášModel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()-&gt;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save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()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sa automaticky vygeneruje a priradí UUID v4 do primárneho kľúča (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id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).</w:t>
      </w:r>
    </w:p>
    <w:p w14:paraId="1C5C2973" w14:textId="77777777" w:rsidR="00FF15CA" w:rsidRDefault="00000000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lastRenderedPageBreak/>
        <w:t xml:space="preserve">Filament (alebo akýkoľvek iný kód pracujúci s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Eloquentom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 bude vedieť, že ID je reťazec, a nie číslo.</w:t>
      </w:r>
    </w:p>
    <w:p w14:paraId="16AED275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Po vytvorení záznamu bude mať ID formát UUID v4, napríklad: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44af64e4-75c1-4b1f-9978-838634e20760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4BCC9663" w14:textId="77777777" w:rsidR="00FF15CA" w:rsidRDefault="00000000">
      <w:pPr>
        <w:spacing w:after="120" w:line="240" w:lineRule="auto"/>
      </w:pPr>
      <w:r>
        <w:rPr>
          <w:rFonts w:ascii="Arial" w:eastAsia="Times New Roman" w:hAnsi="Arial" w:cs="Arial"/>
          <w:noProof/>
          <w:color w:val="1B1C1D"/>
          <w:kern w:val="0"/>
          <w:sz w:val="24"/>
          <w:szCs w:val="24"/>
          <w:lang w:eastAsia="sk-SK"/>
        </w:rPr>
        <mc:AlternateContent>
          <mc:Choice Requires="wps">
            <w:drawing>
              <wp:inline distT="0" distB="0" distL="0" distR="0" wp14:anchorId="5E48EB08" wp14:editId="2E6D8226">
                <wp:extent cx="41614728" cy="1271"/>
                <wp:effectExtent l="0" t="0" r="0" b="0"/>
                <wp:docPr id="960118406" name="Horizontal 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2C3C65" id="Horizontal Line 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02B2438A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3. Manuálne generovanie UUID</w:t>
      </w:r>
    </w:p>
    <w:p w14:paraId="0BD5A402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 potrebujete UUID vygenerovať pre iný stĺpec (napr.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public_id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) alebo ručne v inej časti kódu, použite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uuid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()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:</w:t>
      </w:r>
    </w:p>
    <w:p w14:paraId="1E018DEA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3CAE026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Illuminate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Support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7A9FAB35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5A77FAC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Vygeneruje a vráti objekt UUID (ktorý sa pretypovaním zmení na reťazec)</w:t>
      </w:r>
    </w:p>
    <w:p w14:paraId="47DD6FB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newUuid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uuid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(); </w:t>
      </w:r>
    </w:p>
    <w:p w14:paraId="15130F14" w14:textId="77777777" w:rsidR="00FF15CA" w:rsidRDefault="00000000">
      <w:pPr>
        <w:pBdr>
          <w:bottom w:val="single" w:sz="6" w:space="1" w:color="000000"/>
        </w:pBd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Odporúčanie: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Aj keď je UUID skvelý pre jedinečnosť, ak začínate nový projekt a chcete mať ID, ktoré je zároveň efektívne pre MySQL indexovanie a prirodzené radenie, 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ULID (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HasUlids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) je často lepšia voľba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ako UUID v4 (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HasUuids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).</w:t>
      </w:r>
    </w:p>
    <w:p w14:paraId="17363F12" w14:textId="77777777" w:rsidR="00FF15CA" w:rsidRDefault="00FF15CA">
      <w:pPr>
        <w:pBdr>
          <w:bottom w:val="single" w:sz="6" w:space="1" w:color="000000"/>
        </w:pBd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171E4FFC" w14:textId="77777777" w:rsidR="00FF15CA" w:rsidRDefault="00FF15CA">
      <w:pPr>
        <w:pBdr>
          <w:bottom w:val="single" w:sz="6" w:space="1" w:color="000000"/>
        </w:pBd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00EF441A" w14:textId="77777777" w:rsidR="00FF15CA" w:rsidRDefault="00FF15CA">
      <w:pPr>
        <w:pBdr>
          <w:bottom w:val="single" w:sz="6" w:space="1" w:color="000000"/>
        </w:pBd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76144CD8" w14:textId="77777777" w:rsidR="00FF15CA" w:rsidRDefault="00FF15CA">
      <w:pPr>
        <w:pBdr>
          <w:bottom w:val="single" w:sz="6" w:space="1" w:color="000000"/>
        </w:pBd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03D4EB8A" w14:textId="77777777" w:rsidR="00FF15CA" w:rsidRDefault="00FF15CA">
      <w:pPr>
        <w:pBdr>
          <w:bottom w:val="single" w:sz="6" w:space="1" w:color="000000"/>
        </w:pBd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1A5CCFE6" w14:textId="77777777" w:rsidR="00FF15CA" w:rsidRDefault="00FF15CA">
      <w:pPr>
        <w:pBdr>
          <w:bottom w:val="single" w:sz="6" w:space="1" w:color="000000"/>
        </w:pBd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75A057F5" w14:textId="77777777" w:rsidR="00FF15CA" w:rsidRDefault="00FF15CA">
      <w:pPr>
        <w:pBdr>
          <w:bottom w:val="single" w:sz="6" w:space="1" w:color="000000"/>
        </w:pBd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235B550E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Na základe vášho existujúceho PHP kódu, ktorý používa knižnicu 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TCPDF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, a s cieľom prejsť na moderný prístup v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Laraveli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/Filamente, existujú dva hlavné a odporúčané spôsoby, ako generovať PDF s rovnakým rozložením.</w:t>
      </w:r>
    </w:p>
    <w:p w14:paraId="01DAC817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Vo Filamente sa na generovanie PDF súborov (či už vo forme stiahnutia zo stránky, alebo ako akcia v tabuľke) zvyčajne používajú balíky tretích strán, pretože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nemá natívny PDF generátor.</w:t>
      </w:r>
    </w:p>
    <w:p w14:paraId="413AD134" w14:textId="77777777" w:rsidR="00FF15CA" w:rsidRDefault="00000000">
      <w:pPr>
        <w:spacing w:after="0" w:line="240" w:lineRule="auto"/>
        <w:outlineLvl w:val="1"/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Odporúčaná metóda v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Laraveli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: Použitie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Dompdf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alebo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Laravel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Snappy</w:t>
      </w:r>
      <w:proofErr w:type="spellEnd"/>
    </w:p>
    <w:p w14:paraId="0878903D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Aj keď váš pôvodný kód používa TCPDF, v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/PHP ekosystéme sú populárnejšie a často jednoduchšie na použitie knižnice, ktoré konvertujú HTML/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šablóny priamo na PDF.</w:t>
      </w:r>
    </w:p>
    <w:p w14:paraId="14421E33" w14:textId="77777777" w:rsidR="00FF15CA" w:rsidRDefault="00000000">
      <w:pPr>
        <w:spacing w:after="0" w:line="240" w:lineRule="auto"/>
        <w:outlineLvl w:val="2"/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1. Použitie balíka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Laravel-Dompdf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 (Najjednoduchšie)</w:t>
      </w:r>
    </w:p>
    <w:p w14:paraId="478D3A2E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Tento balík konvertuje vaše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šablóny priamo do PDF. Je to najrýchlejší spôsob, ako prejsť z PHP kódu do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Laravelu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0FFDE4A2" w14:textId="77777777" w:rsidR="00FF15CA" w:rsidRDefault="0000000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Krok 1: Inštalácia</w:t>
      </w:r>
    </w:p>
    <w:p w14:paraId="1A38E03D" w14:textId="77777777" w:rsidR="00FF15CA" w:rsidRDefault="00000000">
      <w:pPr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Bash</w:t>
      </w:r>
      <w:proofErr w:type="spellEnd"/>
    </w:p>
    <w:p w14:paraId="12FF3F4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composer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require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barryvdh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laravel-dompdf</w:t>
      </w:r>
      <w:proofErr w:type="spellEnd"/>
    </w:p>
    <w:p w14:paraId="652B6CB2" w14:textId="77777777" w:rsidR="00FF15CA" w:rsidRDefault="0000000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Krok 2: Vytvorenie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 šablóny</w:t>
      </w:r>
    </w:p>
    <w:p w14:paraId="4DF5C3B4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Vytvorte si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šablónu (napr.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resources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views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pdfs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evidencny_listok.blade.php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), ktorá obsahuje presne tú HTML tabuľku a CSS, akú ste mali v pôvodnom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tlac_ev_listka.php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súbore (ale bez PHP volaní):</w:t>
      </w:r>
    </w:p>
    <w:p w14:paraId="68619E77" w14:textId="77777777" w:rsidR="00FF15CA" w:rsidRDefault="00000000">
      <w:pPr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lastRenderedPageBreak/>
        <w:t>Blade</w:t>
      </w:r>
      <w:proofErr w:type="spellEnd"/>
    </w:p>
    <w:p w14:paraId="04091F6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&lt;!DOCTYPE html&gt;</w:t>
      </w:r>
    </w:p>
    <w:p w14:paraId="6D06D35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&lt;html&gt;</w:t>
      </w:r>
    </w:p>
    <w:p w14:paraId="39E776E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head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7FC9F10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meta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http-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equiv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Content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-Type"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content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="text/html;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charset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=utf-8"/&gt;</w:t>
      </w:r>
    </w:p>
    <w:p w14:paraId="012FB93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&lt;title&gt;Evidenčný lístok&lt;/title&gt;</w:t>
      </w:r>
    </w:p>
    <w:p w14:paraId="1EE029C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{{--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Dompdf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je citlivý na CSS, použite interné štýly alebo jednoduché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inline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štýly --}}</w:t>
      </w:r>
    </w:p>
    <w:p w14:paraId="18B05C4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40D063E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body { font-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family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DejaVu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Sans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sans-serif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 }</w:t>
      </w:r>
    </w:p>
    <w:p w14:paraId="1596344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.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evidencny-listok-tabulka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{ </w:t>
      </w:r>
    </w:p>
    <w:p w14:paraId="3E61752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width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300px; </w:t>
      </w:r>
    </w:p>
    <w:p w14:paraId="3BD7D9F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border-collapse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collapse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</w:p>
    <w:p w14:paraId="62D2BF0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font-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size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8px; </w:t>
      </w:r>
    </w:p>
    <w:p w14:paraId="49F7AD5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/* V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Dompdf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nefunguje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float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ani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background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-image v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 tak, ako v TCPDF */</w:t>
      </w:r>
    </w:p>
    <w:p w14:paraId="3DC199C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}</w:t>
      </w:r>
    </w:p>
    <w:p w14:paraId="47344EF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.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evidencny-listok-tabulka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{</w:t>
      </w:r>
    </w:p>
    <w:p w14:paraId="3CC6290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border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1px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solid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black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91FEBF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padding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2px;</w:t>
      </w:r>
    </w:p>
    <w:p w14:paraId="78AB81E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}</w:t>
      </w:r>
    </w:p>
    <w:p w14:paraId="66A420D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.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hlavicka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{</w:t>
      </w:r>
    </w:p>
    <w:p w14:paraId="418D87F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/* Pre vytvorenie podobnej hlavičky použite logo ako samostatný riadok v tabuľke */</w:t>
      </w:r>
    </w:p>
    <w:p w14:paraId="6DA4F13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center;</w:t>
      </w:r>
    </w:p>
    <w:p w14:paraId="6BC7459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font-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size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10px;</w:t>
      </w:r>
    </w:p>
    <w:p w14:paraId="56C6888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font-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weight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bold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96F891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}</w:t>
      </w:r>
    </w:p>
    <w:p w14:paraId="66EA209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3EF17C1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head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5132C83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&lt;body&gt;</w:t>
      </w:r>
    </w:p>
    <w:p w14:paraId="2437A67F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05FB18A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&lt;h1&gt;Evidenčný lístok matky&lt;/h1&gt;</w:t>
      </w:r>
    </w:p>
    <w:p w14:paraId="0CEE63B7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3074262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&lt;table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evidencny-listok-tabulka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cellspacing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="0"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cellpadding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="0"&gt;</w:t>
      </w:r>
    </w:p>
    <w:p w14:paraId="72E90C6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{{-- HLAVIČKA S LOGOM/NÁZVOM --}}</w:t>
      </w:r>
    </w:p>
    <w:p w14:paraId="718E6C0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7FD3AF8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="2"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hlavicka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"&gt;</w:t>
      </w:r>
    </w:p>
    <w:p w14:paraId="770267B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{{-- Logo sa musí načítať buď z verejnej cesty, alebo konvertovať na Base64 --}}</w:t>
      </w:r>
    </w:p>
    <w:p w14:paraId="32510FC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{{--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img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src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="{{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public_path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('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images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/sca5.png') }}" alt=""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width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="50"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height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="57"&gt; --}}</w:t>
      </w:r>
    </w:p>
    <w:p w14:paraId="6AD6FF5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EVIDENČNÝ LÍSTOK MATKY&lt;br&gt;Názov chovu včelích matiek&lt;br&gt;</w:t>
      </w:r>
    </w:p>
    <w:p w14:paraId="550F63D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{{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typ_chovu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}}&lt;br&gt;{{ $meno }} &lt;br&gt;{{ $adresa }}</w:t>
      </w:r>
    </w:p>
    <w:p w14:paraId="4A76B71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475A510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6EE386C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</w:p>
    <w:p w14:paraId="29B68F8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{{-- ÚDAJE --}}</w:t>
      </w:r>
    </w:p>
    <w:p w14:paraId="5BAE1FD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4207579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="2"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center"&gt;Evidenčné číslo matky&lt;/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2EB8EED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07AF688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6F4AB6C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="2"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center"&gt;{{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}}&lt;/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2052A3B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1D5EAE8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5459E96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width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="150"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center"&gt;Mama matky:&lt;/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185BDA0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width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="150"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center"&gt;{{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mama_matky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}}&lt;/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16C80E9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13E3AA3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{{-- Doplňte zvyšok riadkov... --}}</w:t>
      </w:r>
    </w:p>
    <w:p w14:paraId="2005DC2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1BDB3AF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center"&gt;Otec matky:&lt;/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44716F5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center"&gt;{{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otec_matky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}}&lt;/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4ECA42F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lastRenderedPageBreak/>
        <w:t xml:space="preserve">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4078B59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71DAEE8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center"&gt;expedícia dňa: {{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datum_expedicie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}}&lt;/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76FD328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left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;"&gt;podpis: </w:t>
      </w:r>
    </w:p>
    <w:p w14:paraId="6A88CA3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{{-- Ak máte base64 podpis v premennej, použite ho tu: --}}</w:t>
      </w:r>
    </w:p>
    <w:p w14:paraId="1CC3C54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{{--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img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src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data:image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/png;base64,{{ $podpis_base64 }}" alt=""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width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="70"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height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="20"&gt; --}}</w:t>
      </w:r>
    </w:p>
    <w:p w14:paraId="1D7502D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2CFA290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1405ADB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&lt;/table&gt;</w:t>
      </w:r>
    </w:p>
    <w:p w14:paraId="38E71995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14CD2E8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&lt;/body&gt;</w:t>
      </w:r>
    </w:p>
    <w:p w14:paraId="1E7E391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&lt;/html&gt;</w:t>
      </w:r>
    </w:p>
    <w:p w14:paraId="6B604D70" w14:textId="77777777" w:rsidR="00FF15CA" w:rsidRDefault="0000000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Krok 3: Kontrolér (alebo Filament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Action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)</w:t>
      </w:r>
    </w:p>
    <w:p w14:paraId="6887C316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Nahraďte databázové a PHP volania v pôvodnom kóde (ktoré ste mali v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tlac_ev_listka.php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) čistým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kódom v Kontroléri alebo Filament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Action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:</w:t>
      </w:r>
    </w:p>
    <w:p w14:paraId="3B541782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24169B0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245923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PDF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Alias pre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Dompdf</w:t>
      </w:r>
      <w:proofErr w:type="spellEnd"/>
    </w:p>
    <w:p w14:paraId="12061BF3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0F6AEAF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Získanie dát z databázy (napr. v metóde Kontroléra alebo vo Filament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Action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)</w:t>
      </w:r>
    </w:p>
    <w:p w14:paraId="13C47CE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Matka::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findOrFail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id_matka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); </w:t>
      </w:r>
    </w:p>
    <w:p w14:paraId="73F8000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Predpokladáme reláciu</w:t>
      </w:r>
    </w:p>
    <w:p w14:paraId="0C261E82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D6D0E6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Príprava dát pre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šablónu</w:t>
      </w:r>
    </w:p>
    <w:p w14:paraId="4BCE99E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data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[</w:t>
      </w:r>
    </w:p>
    <w:p w14:paraId="4FF3F36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typ_chovu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chovatelRok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typ_chovu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,</w:t>
      </w:r>
    </w:p>
    <w:p w14:paraId="5CCCF21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'meno'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-&gt;titul .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 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-&gt;meno .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 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-&gt;priezvisko,</w:t>
      </w:r>
    </w:p>
    <w:p w14:paraId="3D6FF6A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'adresa'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-&gt;adresa .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', 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-&gt;mesto,</w:t>
      </w:r>
    </w:p>
    <w:p w14:paraId="0B565B8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,</w:t>
      </w:r>
    </w:p>
    <w:p w14:paraId="0B0140D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mama_matky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mama_matky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,</w:t>
      </w:r>
    </w:p>
    <w:p w14:paraId="4A21AEA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otec_matky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otec_matky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,</w:t>
      </w:r>
    </w:p>
    <w:p w14:paraId="0935429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datum_expedicie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\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Carbon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Carbon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parse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datum_expedicie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format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d.m.Y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),</w:t>
      </w:r>
    </w:p>
    <w:p w14:paraId="5B4938A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... a všetky ostatné premenné</w:t>
      </w:r>
    </w:p>
    <w:p w14:paraId="230E702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];</w:t>
      </w:r>
    </w:p>
    <w:p w14:paraId="7BF13EB6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0FFD54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Generovanie PDF</w:t>
      </w:r>
    </w:p>
    <w:p w14:paraId="21A7280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PDF::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loadView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pdfs.evidencny_listok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data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24B70615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1C712B4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Zobrazenie v prehliadači ('I' ako vo vašom pôvodnom kóde)</w:t>
      </w:r>
    </w:p>
    <w:p w14:paraId="3C96CA0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-&gt;stream(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'evidencny_listok.pdf'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7FD0D943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0A2BC91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Alebo stiahnutie</w:t>
      </w:r>
    </w:p>
    <w:p w14:paraId="4CCD500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$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-&gt;download('evidencny_listok.pdf');</w:t>
      </w:r>
    </w:p>
    <w:p w14:paraId="7B8478AE" w14:textId="77777777" w:rsidR="00FF15CA" w:rsidRDefault="00000000">
      <w:pPr>
        <w:spacing w:after="120" w:line="240" w:lineRule="auto"/>
      </w:pPr>
      <w:r>
        <w:rPr>
          <w:rFonts w:ascii="Arial" w:eastAsia="Times New Roman" w:hAnsi="Arial" w:cs="Arial"/>
          <w:noProof/>
          <w:color w:val="1B1C1D"/>
          <w:kern w:val="0"/>
          <w:sz w:val="24"/>
          <w:szCs w:val="24"/>
          <w:lang w:eastAsia="sk-SK"/>
        </w:rPr>
        <mc:AlternateContent>
          <mc:Choice Requires="wps">
            <w:drawing>
              <wp:inline distT="0" distB="0" distL="0" distR="0" wp14:anchorId="3A26C964" wp14:editId="7D08D625">
                <wp:extent cx="41614728" cy="1271"/>
                <wp:effectExtent l="0" t="0" r="0" b="0"/>
                <wp:docPr id="1593591350" name="Horizontal Lin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DBD423" id="Horizontal Line 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" fillcolor="gray" stroked="f">
                <v:textbox inset="0,0,0,0"/>
                <w10:anchorlock/>
              </v:rect>
            </w:pict>
          </mc:Fallback>
        </mc:AlternateContent>
      </w:r>
    </w:p>
    <w:p w14:paraId="24169E61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2. Použitie TCPDF v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Laraveli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(Ak je TCPDF podmienkou)</w:t>
      </w:r>
    </w:p>
    <w:p w14:paraId="12C6A9C3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Ak musíte zostať pri TCPDF, pretože má špecifické funkcie, ktoré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Dompdf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nemá (napr. pokročilé nastavenia kórejských fontov), použijete balík, ktorý ho integruje:</w:t>
      </w:r>
    </w:p>
    <w:p w14:paraId="6A6B4BFE" w14:textId="77777777" w:rsidR="00FF15CA" w:rsidRDefault="0000000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Krok 1: Inštalácia TCPDF balíka</w:t>
      </w:r>
    </w:p>
    <w:p w14:paraId="314F4B48" w14:textId="77777777" w:rsidR="00FF15CA" w:rsidRDefault="00000000">
      <w:pPr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Bash</w:t>
      </w:r>
      <w:proofErr w:type="spellEnd"/>
    </w:p>
    <w:p w14:paraId="4A07D43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composer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require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elibyy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tcpdf-laravel</w:t>
      </w:r>
      <w:proofErr w:type="spellEnd"/>
    </w:p>
    <w:p w14:paraId="2965DBCA" w14:textId="77777777" w:rsidR="00FF15CA" w:rsidRDefault="00000000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lastRenderedPageBreak/>
        <w:t>Krok 2: Konverzia kódu</w:t>
      </w:r>
    </w:p>
    <w:p w14:paraId="43AD8DA1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Váš existujúci PHP kód s TCPDF je takmer pripravený na použitie, no musíte ho presunúť do Kontroléra alebo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Action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 nahradiť vlastné volania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Db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queryOne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za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Eloquent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volania, aby ste dodržali štandardy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Laravelu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741F2AA2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6AB37E3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Váš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Controller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alebo Filament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Action</w:t>
      </w:r>
      <w:proofErr w:type="spellEnd"/>
    </w:p>
    <w:p w14:paraId="02FCE2A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PDF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Alias pre TCPDF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balík</w:t>
      </w:r>
    </w:p>
    <w:p w14:paraId="3A90447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4B9F3F4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ChovatelMatiek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374A900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...</w:t>
      </w:r>
    </w:p>
    <w:p w14:paraId="42846091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6B79767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tlacEvidencnehoListka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</w:t>
      </w:r>
    </w:p>
    <w:p w14:paraId="2DC27A4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18D93DA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Získavanie dát pomocou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Eloquentu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, nie surového DB::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queryOne</w:t>
      </w:r>
      <w:proofErr w:type="spellEnd"/>
    </w:p>
    <w:p w14:paraId="611FC77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Matka::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where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firstOrFail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1B336A0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ChovatelMatiek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where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skratka_chovu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skratka_chovu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firstOrFail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1E788EC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... ostatné dáta</w:t>
      </w:r>
    </w:p>
    <w:p w14:paraId="120A2D28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B73083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Pripravte si dáta (ako ste to robili vo svojom kóde)</w:t>
      </w:r>
    </w:p>
    <w:p w14:paraId="770FC22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$meno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-&gt;titul .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 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-&gt;meno .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 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chovatel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-&gt;priezvisko;</w:t>
      </w:r>
    </w:p>
    <w:p w14:paraId="32995D7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... atď.</w:t>
      </w:r>
    </w:p>
    <w:p w14:paraId="40A46B23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EAEF8A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=== TCPDF LOGIKA ===</w:t>
      </w:r>
    </w:p>
    <w:p w14:paraId="1986F25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Namiesto "new TCPDF(...)" použite fasádu:</w:t>
      </w:r>
    </w:p>
    <w:p w14:paraId="690AF5C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PDF::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get_instance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(); </w:t>
      </w:r>
    </w:p>
    <w:p w14:paraId="6484944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</w:p>
    <w:p w14:paraId="4D39940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Nastavenia (rovnaké ako vo vašom kóde)</w:t>
      </w:r>
    </w:p>
    <w:p w14:paraId="34F1A74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setCreator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(PDF_CREATOR);</w:t>
      </w:r>
    </w:p>
    <w:p w14:paraId="35AAAEC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...</w:t>
      </w:r>
    </w:p>
    <w:p w14:paraId="7000B2C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AddPage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65D87BD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Write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'Evidenčný lístok matky'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'L'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true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false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false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3D142D2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4A149AD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Váš HTML kód tabuľky</w:t>
      </w:r>
    </w:p>
    <w:p w14:paraId="1384FF0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tbl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&lt;&lt;&lt;EOD</w:t>
      </w:r>
    </w:p>
    <w:p w14:paraId="7037751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   &lt;table 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border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="1" 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cellspacing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="0" 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cellpadding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="0" 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="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width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: 300px;float: 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left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" &gt;</w:t>
      </w:r>
    </w:p>
    <w:p w14:paraId="1A95031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       {{-- Vložte sem váš HTML kód tabuľky, len s premennými z 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Laravela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--}}</w:t>
      </w:r>
    </w:p>
    <w:p w14:paraId="61A4B20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&gt;&lt;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="2"&gt;EVIDENČNÝ LÍSTOK MATKY&lt;br&gt;</w:t>
      </w:r>
      <w:r>
        <w:rPr>
          <w:rFonts w:ascii="Arial" w:eastAsia="Times New Roman" w:hAnsi="Arial" w:cs="Arial"/>
          <w:color w:val="1B1C1D"/>
          <w:kern w:val="0"/>
          <w:sz w:val="21"/>
          <w:szCs w:val="21"/>
          <w:lang w:eastAsia="sk-SK"/>
        </w:rPr>
        <w:t>$meno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&lt;br&gt;</w:t>
      </w:r>
      <w:r>
        <w:rPr>
          <w:rFonts w:ascii="Arial" w:eastAsia="Times New Roman" w:hAnsi="Arial" w:cs="Arial"/>
          <w:color w:val="1B1C1D"/>
          <w:kern w:val="0"/>
          <w:sz w:val="21"/>
          <w:szCs w:val="21"/>
          <w:lang w:eastAsia="sk-SK"/>
        </w:rPr>
        <w:t>$adresa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&lt;/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&gt;&lt;/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&gt;</w:t>
      </w:r>
    </w:p>
    <w:p w14:paraId="064E3EC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&gt;&lt;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="2"&gt;</w:t>
      </w:r>
      <w:r>
        <w:rPr>
          <w:rFonts w:ascii="Arial" w:eastAsia="Times New Roman" w:hAnsi="Arial" w:cs="Arial"/>
          <w:color w:val="1B1C1D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&lt;/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&gt;&lt;/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&gt;</w:t>
      </w:r>
    </w:p>
    <w:p w14:paraId="02CB7E1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       {{-- ... atď. --}}</w:t>
      </w:r>
    </w:p>
    <w:p w14:paraId="53B1D0E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   &lt;/table&gt;</w:t>
      </w:r>
    </w:p>
    <w:p w14:paraId="67A770B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 xml:space="preserve">    EOD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1D9B8AE0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32B72E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writeHTMLCell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36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tbl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64E4560B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6C5D88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Výstup (namiesto $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-&gt;Output použite metódy fasády)</w:t>
      </w:r>
    </w:p>
    <w:p w14:paraId="0F0FDE6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response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-&gt;output(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'evidencny_listok.pdf'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'I'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))</w:t>
      </w:r>
    </w:p>
    <w:p w14:paraId="6ED2D8F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header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Content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-Type'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application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29DAA8F7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4490E3C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057EE6D2" w14:textId="77777777" w:rsidR="00FF15CA" w:rsidRDefault="00000000">
      <w:pPr>
        <w:pBdr>
          <w:bottom w:val="single" w:sz="6" w:space="1" w:color="000000"/>
        </w:pBd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Poznámka: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Pre prácu s obrázkami (logo, podpis) v TCPDF (ako je vaša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img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src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="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data:image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/png;base64,...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 musíte zabezpečiť, že base64 dáta sú správne kódované a že TCPDF ich dokáže spracovať.</w:t>
      </w:r>
    </w:p>
    <w:p w14:paraId="7069A921" w14:textId="77777777" w:rsidR="00FF15CA" w:rsidRDefault="00000000">
      <w:pPr>
        <w:spacing w:after="12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Vaša požiadavka je o niečo zložitejšia ako generovanie jednoduchého lístka, pretože rodokmeň si vyžaduje:</w:t>
      </w:r>
    </w:p>
    <w:p w14:paraId="208A4296" w14:textId="77777777" w:rsidR="00FF15CA" w:rsidRDefault="00000000">
      <w:pPr>
        <w:numPr>
          <w:ilvl w:val="0"/>
          <w:numId w:val="4"/>
        </w:num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Rekurzívne získavanie dát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(predkov) z databázy.</w:t>
      </w:r>
    </w:p>
    <w:p w14:paraId="73294809" w14:textId="77777777" w:rsidR="00FF15CA" w:rsidRDefault="00000000">
      <w:pPr>
        <w:numPr>
          <w:ilvl w:val="0"/>
          <w:numId w:val="4"/>
        </w:num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lastRenderedPageBreak/>
        <w:t>Presnú, komplexnú HTML štruktúru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s pevnými šírkami, farbami a hlavičkami (ako je vidieť vo vašom kóde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rodokmen.php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).</w:t>
      </w:r>
    </w:p>
    <w:p w14:paraId="11BD6F6B" w14:textId="77777777" w:rsidR="00FF15CA" w:rsidRDefault="00000000">
      <w:pPr>
        <w:numPr>
          <w:ilvl w:val="0"/>
          <w:numId w:val="4"/>
        </w:numPr>
        <w:spacing w:after="0" w:line="240" w:lineRule="auto"/>
      </w:pP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Široké (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Landscape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)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usporiadanie stránky, aby sa zmestilo 5 generácií.</w:t>
      </w:r>
    </w:p>
    <w:p w14:paraId="2B680FF3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Pre prechod na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 Filament opäť odporúčam použiť balík na generovanie PDF z HTML. Aj v tomto prípade je najvhodnejší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Laravel-Dompdf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, pretože práca s komplexnými HTML tabuľkami je v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šablónach prehľadnejšia ako v čistom TCPDF kóde.</w:t>
      </w:r>
    </w:p>
    <w:p w14:paraId="523899F8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1. Dátová logika (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Refactoring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v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Laraveli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-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Eloquent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)</w:t>
      </w:r>
    </w:p>
    <w:p w14:paraId="60779DE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Najväčšou zmenou je nahradenie vašej funkcie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najdi_rodicov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 cyklu rekurzívnym volaním na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Eloquent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modeloch.</w:t>
      </w:r>
    </w:p>
    <w:p w14:paraId="67F091F5" w14:textId="77777777" w:rsidR="00FF15CA" w:rsidRDefault="00000000">
      <w:pPr>
        <w:spacing w:after="12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A. Príprava Modelu</w:t>
      </w:r>
    </w:p>
    <w:p w14:paraId="131C6050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Predpokladáme, že máte modely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Matka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PlemennaMatka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, ktoré obsahujú ID rodičov (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mama_matky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otec_matky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). Musíte na nich definovať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self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-referenčné vzťahy a metódu na získanie celého rodokmeňa.</w:t>
      </w:r>
    </w:p>
    <w:p w14:paraId="42A79DA7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3357D92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Matka.php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(alebo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PlemennaMatka.php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)</w:t>
      </w:r>
    </w:p>
    <w:p w14:paraId="4C334E17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6747B1C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Matka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extends</w:t>
      </w:r>
      <w:proofErr w:type="spellEnd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 xml:space="preserve"> Model</w:t>
      </w:r>
    </w:p>
    <w:p w14:paraId="447C0EF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6655D96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Ak používate UUID/ULID, použite príslušný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trait</w:t>
      </w:r>
      <w:proofErr w:type="spellEnd"/>
    </w:p>
    <w:p w14:paraId="0681A0C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HasUlids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; </w:t>
      </w:r>
    </w:p>
    <w:p w14:paraId="3600D44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</w:p>
    <w:p w14:paraId="58DC31D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Vzťahy na rodičov</w:t>
      </w:r>
    </w:p>
    <w:p w14:paraId="12709F4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mama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</w:t>
      </w:r>
    </w:p>
    <w:p w14:paraId="059A698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</w:t>
      </w:r>
    </w:p>
    <w:p w14:paraId="0FCEABD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Vzťah na matku, kde kľúč je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evidencne_cislo</w:t>
      </w:r>
      <w:proofErr w:type="spellEnd"/>
    </w:p>
    <w:p w14:paraId="06A259F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this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belongsTo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(Matka::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mama_matky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1D6298A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}</w:t>
      </w:r>
    </w:p>
    <w:p w14:paraId="6A85EC91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ED16A9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otec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</w:t>
      </w:r>
    </w:p>
    <w:p w14:paraId="32F2FC9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</w:t>
      </w:r>
    </w:p>
    <w:p w14:paraId="2ED22A7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Vzťah na otca</w:t>
      </w:r>
    </w:p>
    <w:p w14:paraId="4FB3F4B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this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belongsTo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(Matka::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otec_matky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45C0EAE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}</w:t>
      </w:r>
    </w:p>
    <w:p w14:paraId="14FF62A7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4785AE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/**</w:t>
      </w:r>
    </w:p>
    <w:p w14:paraId="3843957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    * Rekurzívne získa všetkých predkov do X generácií.</w:t>
      </w:r>
    </w:p>
    <w:p w14:paraId="13CA291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    * Nahradí vašu funkciu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najdi_rodicov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a cyklus.</w:t>
      </w:r>
    </w:p>
    <w:p w14:paraId="4D96FA9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    */</w:t>
      </w:r>
    </w:p>
    <w:p w14:paraId="34179B1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getAncestors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int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generations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4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):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array</w:t>
      </w:r>
      <w:proofErr w:type="spellEnd"/>
    </w:p>
    <w:p w14:paraId="08A68CD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</w:t>
      </w:r>
    </w:p>
    <w:p w14:paraId="7875DDC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[];</w:t>
      </w:r>
    </w:p>
    <w:p w14:paraId="5CC94A8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Začneme od aktuálnej matky</w:t>
      </w:r>
    </w:p>
    <w:p w14:paraId="313CB1A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[[</w:t>
      </w:r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this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0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]]; </w:t>
      </w:r>
    </w:p>
    <w:p w14:paraId="0078054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max_ancestors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pow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2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generations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 -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</w:p>
    <w:p w14:paraId="176F0B59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1A1322A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$g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$g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&lt;=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generations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$g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++) {</w:t>
      </w:r>
    </w:p>
    <w:p w14:paraId="6B257DC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parents_in_generation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[];</w:t>
      </w:r>
    </w:p>
    <w:p w14:paraId="18563AD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next_queue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[];</w:t>
      </w:r>
    </w:p>
    <w:p w14:paraId="3F1BB3D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</w:p>
    <w:p w14:paraId="24CF8E0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Spracovanie predchádzajúcej generácie</w:t>
      </w:r>
    </w:p>
    <w:p w14:paraId="4989A37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foreach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as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[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]) {</w:t>
      </w:r>
    </w:p>
    <w:p w14:paraId="40504FF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if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 {</w:t>
      </w:r>
    </w:p>
    <w:p w14:paraId="6419754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Mama (párny index)</w:t>
      </w:r>
    </w:p>
    <w:p w14:paraId="3FB3F80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lastRenderedPageBreak/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$mama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-&gt;mama()-&gt;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first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763E43C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parents_in_generation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[]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$mama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?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$mama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: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4DBC494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next_queue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[] = [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$mama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*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2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];</w:t>
      </w:r>
    </w:p>
    <w:p w14:paraId="4B54AE11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0AA6AAA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Otec (nepárny index)</w:t>
      </w:r>
    </w:p>
    <w:p w14:paraId="36EC9DE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$otec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-&gt;otec()-&gt;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first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2E72A8B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parents_in_generation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[]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$otec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?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$otec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: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7FBE7F3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next_queue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[] = [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$otec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*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2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+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];</w:t>
      </w:r>
    </w:p>
    <w:p w14:paraId="4A2356E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}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else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{</w:t>
      </w:r>
    </w:p>
    <w:p w14:paraId="48CA4B9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Ak už neexistuje predok, pridáme prázdne miesta pre jeho 2 rodičov</w:t>
      </w:r>
    </w:p>
    <w:p w14:paraId="13C3A28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parents_in_generation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[] =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533DC18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parents_in_generation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[] =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0335EDE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next_queue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[] = [</w:t>
      </w:r>
      <w:proofErr w:type="spellStart"/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null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*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2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];</w:t>
      </w:r>
    </w:p>
    <w:p w14:paraId="46F5521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next_queue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[] = [</w:t>
      </w:r>
      <w:proofErr w:type="spellStart"/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null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$index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*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2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+ 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1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];</w:t>
      </w:r>
    </w:p>
    <w:p w14:paraId="4C5A667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}</w:t>
      </w:r>
    </w:p>
    <w:p w14:paraId="431AB41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}</w:t>
      </w:r>
    </w:p>
    <w:p w14:paraId="727C62D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</w:p>
    <w:p w14:paraId="28E80B8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if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(!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empty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parents_in_generation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)) {</w:t>
      </w:r>
    </w:p>
    <w:p w14:paraId="690EE99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$g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]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parents_in_generation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7C255FB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}</w:t>
      </w:r>
    </w:p>
    <w:p w14:paraId="40D5B8F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next_queue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62267CB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}</w:t>
      </w:r>
    </w:p>
    <w:p w14:paraId="798BDBF6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058257E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7472927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}</w:t>
      </w:r>
    </w:p>
    <w:p w14:paraId="6A6A4B8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0AE15C88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2. Kontrolér / Akcia Filamentu</w:t>
      </w:r>
    </w:p>
    <w:p w14:paraId="02A78E00" w14:textId="77777777" w:rsidR="00FF15CA" w:rsidRDefault="00000000">
      <w:pPr>
        <w:spacing w:after="24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Tento kód by ste použili v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Controlleri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alebo vo vlastnej Akcii Filamentu:</w:t>
      </w:r>
    </w:p>
    <w:p w14:paraId="70FF3924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PHP</w:t>
      </w:r>
    </w:p>
    <w:p w14:paraId="0A3FFB3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App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Models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\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</w:t>
      </w:r>
    </w:p>
    <w:p w14:paraId="53943A9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use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PDF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Alias pre balík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Dompdf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 (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barryvdh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laravel-dompdf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)</w:t>
      </w:r>
    </w:p>
    <w:p w14:paraId="789806F2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B4F612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Funkcia na generovanie PDF rodokmeňa</w:t>
      </w:r>
    </w:p>
    <w:p w14:paraId="2F5017E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public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function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996900"/>
          <w:kern w:val="0"/>
          <w:sz w:val="21"/>
          <w:szCs w:val="21"/>
          <w:lang w:eastAsia="sk-SK"/>
        </w:rPr>
        <w:t>generateRodokmenPdf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string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2EB0B11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{</w:t>
      </w:r>
    </w:p>
    <w:p w14:paraId="4B86621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1. Získanie matky</w:t>
      </w:r>
    </w:p>
    <w:p w14:paraId="7D6F23E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Matka::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where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firstOrFail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();</w:t>
      </w:r>
    </w:p>
    <w:p w14:paraId="2BC0B97F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1B9904B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2. Získanie všetkých predkov (nahrádza váš PHP cyklus)</w:t>
      </w:r>
    </w:p>
    <w:p w14:paraId="5855E60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Výsledkom bude pole, kde index je generácia, a hodnoty sú ID predkov</w:t>
      </w:r>
    </w:p>
    <w:p w14:paraId="72673BD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getAncestors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B55908"/>
          <w:kern w:val="0"/>
          <w:sz w:val="21"/>
          <w:szCs w:val="21"/>
          <w:lang w:eastAsia="sk-SK"/>
        </w:rPr>
        <w:t>4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); </w:t>
      </w:r>
    </w:p>
    <w:p w14:paraId="7D6F8D0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[1] = [mama, otec]</w:t>
      </w:r>
    </w:p>
    <w:p w14:paraId="3B8160C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//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[2] = [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mama_mamy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otec_mamy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mama_otca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otec_otca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]</w:t>
      </w:r>
    </w:p>
    <w:p w14:paraId="6D6A0D5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atď.</w:t>
      </w:r>
    </w:p>
    <w:p w14:paraId="188F20D8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45EBCEB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3. Príprava dát pre šablónu</w:t>
      </w:r>
    </w:p>
    <w:p w14:paraId="026630E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data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[</w:t>
      </w:r>
    </w:p>
    <w:p w14:paraId="256FC3E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,</w:t>
      </w:r>
    </w:p>
    <w:p w14:paraId="4BBB133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=&gt;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,</w:t>
      </w:r>
    </w:p>
    <w:p w14:paraId="62DC17F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];</w:t>
      </w:r>
    </w:p>
    <w:p w14:paraId="30903E6A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28B740A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4. Generovanie PDF s nastavením A4 na šírku (</w:t>
      </w:r>
      <w:proofErr w:type="spellStart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Landscape</w:t>
      </w:r>
      <w:proofErr w:type="spellEnd"/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)</w:t>
      </w:r>
    </w:p>
    <w:p w14:paraId="193704F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= PDF::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loadView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pdfs.rodokmen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data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</w:t>
      </w:r>
    </w:p>
    <w:p w14:paraId="6EC6D64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setPaper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'a4'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landscape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);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&lt;- Kľúčové pre široký formát</w:t>
      </w:r>
    </w:p>
    <w:p w14:paraId="5D16DAAC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50CFEEF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lastRenderedPageBreak/>
        <w:t xml:space="preserve">    </w:t>
      </w:r>
      <w:r>
        <w:rPr>
          <w:rFonts w:ascii="Arial" w:eastAsia="Times New Roman" w:hAnsi="Arial" w:cs="Arial"/>
          <w:color w:val="5F6368"/>
          <w:kern w:val="0"/>
          <w:sz w:val="21"/>
          <w:szCs w:val="21"/>
          <w:lang w:eastAsia="sk-SK"/>
        </w:rPr>
        <w:t>// 5. Zobrazenie PDF v prehliadači ('I' ako vo vašom pôvodnom kóde)</w:t>
      </w:r>
    </w:p>
    <w:p w14:paraId="540E9A6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  <w:proofErr w:type="spellStart"/>
      <w:r>
        <w:rPr>
          <w:rFonts w:ascii="Arial" w:eastAsia="Times New Roman" w:hAnsi="Arial" w:cs="Arial"/>
          <w:color w:val="8430CE"/>
          <w:kern w:val="0"/>
          <w:sz w:val="21"/>
          <w:szCs w:val="21"/>
          <w:lang w:eastAsia="sk-SK"/>
        </w:rPr>
        <w:t>return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-&gt;stream(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rodokmen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_'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ascii="Arial" w:eastAsia="Times New Roman" w:hAnsi="Arial" w:cs="Arial"/>
          <w:color w:val="D93025"/>
          <w:kern w:val="0"/>
          <w:sz w:val="21"/>
          <w:szCs w:val="21"/>
          <w:lang w:eastAsia="sk-SK"/>
        </w:rPr>
        <w:t>$matka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-&gt;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. </w:t>
      </w:r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'.</w:t>
      </w:r>
      <w:proofErr w:type="spellStart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pdf</w:t>
      </w:r>
      <w:proofErr w:type="spellEnd"/>
      <w:r>
        <w:rPr>
          <w:rFonts w:ascii="Arial" w:eastAsia="Times New Roman" w:hAnsi="Arial" w:cs="Arial"/>
          <w:color w:val="188038"/>
          <w:kern w:val="0"/>
          <w:sz w:val="21"/>
          <w:szCs w:val="21"/>
          <w:lang w:eastAsia="sk-SK"/>
        </w:rPr>
        <w:t>'</w:t>
      </w: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);</w:t>
      </w:r>
    </w:p>
    <w:p w14:paraId="4F46F94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}</w:t>
      </w:r>
    </w:p>
    <w:p w14:paraId="70D5DCAD" w14:textId="77777777" w:rsidR="00FF15CA" w:rsidRDefault="00000000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</w:pPr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3.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>Blade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sk-SK"/>
        </w:rPr>
        <w:t xml:space="preserve"> Šablóna (Pohľad)</w:t>
      </w:r>
    </w:p>
    <w:p w14:paraId="577FC86A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Teraz prenesiete vašu veľkú HTML tabuľku z PHP kódu do 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šablóny (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resources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views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pdfs</w:t>
      </w:r>
      <w:proofErr w:type="spellEnd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/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rodokmen.blade.php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), pričom namiesto premenných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$gen11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,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$gen22</w:t>
      </w: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atď. použijete dáta z poľa </w:t>
      </w:r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$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.</w:t>
      </w:r>
    </w:p>
    <w:p w14:paraId="5C38762E" w14:textId="77777777" w:rsidR="00FF15CA" w:rsidRDefault="00000000">
      <w:pPr>
        <w:spacing w:after="0" w:line="240" w:lineRule="auto"/>
        <w:outlineLvl w:val="2"/>
      </w:pPr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 xml:space="preserve">Časť šablóny </w:t>
      </w:r>
      <w:proofErr w:type="spellStart"/>
      <w:r>
        <w:rPr>
          <w:rFonts w:ascii="Arial" w:eastAsia="Times New Roman" w:hAnsi="Arial" w:cs="Arial"/>
          <w:b/>
          <w:bCs/>
          <w:color w:val="444746"/>
          <w:kern w:val="0"/>
          <w:sz w:val="20"/>
          <w:szCs w:val="20"/>
          <w:lang w:eastAsia="sk-SK"/>
        </w:rPr>
        <w:t>rodokmen.blade.php</w:t>
      </w:r>
      <w:proofErr w:type="spellEnd"/>
      <w:r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sk-SK"/>
        </w:rPr>
        <w:t>:</w:t>
      </w:r>
    </w:p>
    <w:p w14:paraId="7D1A9D39" w14:textId="77777777" w:rsidR="00FF15CA" w:rsidRDefault="00000000">
      <w:pPr>
        <w:spacing w:after="0" w:line="240" w:lineRule="auto"/>
      </w:pPr>
      <w:proofErr w:type="spellStart"/>
      <w:r>
        <w:rPr>
          <w:rFonts w:ascii="Arial" w:eastAsia="Times New Roman" w:hAnsi="Arial" w:cs="Arial"/>
          <w:color w:val="444746"/>
          <w:kern w:val="0"/>
          <w:sz w:val="24"/>
          <w:szCs w:val="24"/>
          <w:lang w:eastAsia="sk-SK"/>
        </w:rPr>
        <w:t>Blade</w:t>
      </w:r>
      <w:proofErr w:type="spellEnd"/>
    </w:p>
    <w:p w14:paraId="010E7DB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&lt;!DOCTYPE html&gt;</w:t>
      </w:r>
    </w:p>
    <w:p w14:paraId="23FA49AC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&lt;html&gt;</w:t>
      </w:r>
    </w:p>
    <w:p w14:paraId="53E9240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head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3218E08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meta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http-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equiv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Content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-Type"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content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="text/html;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charset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=utf-8"/&gt;</w:t>
      </w:r>
    </w:p>
    <w:p w14:paraId="7F6A561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&lt;title&gt;Rodokmeň&lt;/title&gt;</w:t>
      </w:r>
    </w:p>
    <w:p w14:paraId="2D7568E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0C472B5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/* Použite jednoduché CSS pre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Dompdf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. Font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DejaVu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Sans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podporuje slovenskú diakritiku */</w:t>
      </w:r>
    </w:p>
    <w:p w14:paraId="2156308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body { font-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family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DejaVu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Sans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,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sans-serif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 }</w:t>
      </w:r>
    </w:p>
    <w:p w14:paraId="02914E7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table {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border-collapse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collapse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;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width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100%; }</w:t>
      </w:r>
    </w:p>
    <w:p w14:paraId="1B7B07E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{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border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1px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solid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black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; text-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align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: center;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padding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5px; }</w:t>
      </w:r>
    </w:p>
    <w:p w14:paraId="59EA6A3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</w:t>
      </w:r>
    </w:p>
    <w:p w14:paraId="10F93C7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.gen-0 {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background-color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#FFFF88; } /* Matka (Hlava) */</w:t>
      </w:r>
    </w:p>
    <w:p w14:paraId="4491401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.mama {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background-color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#ffdddd; } /* Od matky */</w:t>
      </w:r>
    </w:p>
    <w:p w14:paraId="1354F8F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.otec {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background-color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: #bbffff; } /* Od otca */</w:t>
      </w:r>
    </w:p>
    <w:p w14:paraId="3DE0F00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style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7966235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head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5E67EEF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&lt;body&gt;</w:t>
      </w:r>
    </w:p>
    <w:p w14:paraId="54486D4D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995F37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&lt;table&gt;</w:t>
      </w:r>
    </w:p>
    <w:p w14:paraId="08A9396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{{-- GENERÁCIA 0 (Hlava rodokmeňa) --}}</w:t>
      </w:r>
    </w:p>
    <w:p w14:paraId="5F0BE7ED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66CD622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="{{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pow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(2, 4) }}"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="gen-0"&gt;</w:t>
      </w:r>
    </w:p>
    <w:p w14:paraId="703CA54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&lt;h1&gt;{{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evidencne_cislo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}}&lt;/h1&gt;</w:t>
      </w:r>
    </w:p>
    <w:p w14:paraId="619D667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6E70BCC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7606ADBA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7943A29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{{-- GENERÁCIA 1 (Mama, Otec) --}}</w:t>
      </w:r>
    </w:p>
    <w:p w14:paraId="32C17BF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43BD3EA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="8"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="mama"&gt;&lt;h2&gt;{{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[1][0] ?? '' }}&lt;/h2&gt;&lt;/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 {{-- gen11 --}}</w:t>
      </w:r>
    </w:p>
    <w:p w14:paraId="4E19153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="8"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="otec"&gt;&lt;h2&gt;{{ 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[1][1] ?? '' }}&lt;/h2&gt;&lt;/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 {{-- gen12 --}}</w:t>
      </w:r>
    </w:p>
    <w:p w14:paraId="334F873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0D033794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4F77E023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{{-- GENERÁCIA 2 (Prarodičia) --}}</w:t>
      </w:r>
    </w:p>
    <w:p w14:paraId="44DE817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2719C1D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@foreach ($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[2] ?? [] as $index =&gt; $id)</w:t>
      </w:r>
    </w:p>
    <w:p w14:paraId="222F435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="4"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="{{ $index % 2 == 0 ? 'mama' : 'otec' }}"&gt;</w:t>
      </w:r>
    </w:p>
    <w:p w14:paraId="0A37CE8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&lt;h3&gt;{{ $id }}&lt;/h3&gt;</w:t>
      </w:r>
    </w:p>
    <w:p w14:paraId="19F9F98A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25E6F25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@endforeach</w:t>
      </w:r>
    </w:p>
    <w:p w14:paraId="27EB807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10AD44E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</w:p>
    <w:p w14:paraId="623937A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{{-- GENERÁCIA 3 --}}</w:t>
      </w:r>
    </w:p>
    <w:p w14:paraId="48198E96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177FE6D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@foreach ($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[3] ?? [] as $index =&gt; $id)</w:t>
      </w:r>
    </w:p>
    <w:p w14:paraId="20C676A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="2"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="{{ $index % 2 == 0 ? 'mama' : 'otec' }}"&gt;</w:t>
      </w:r>
    </w:p>
    <w:p w14:paraId="78C1D9B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&lt;h4&gt;{{ $id }}&lt;/h4&gt;</w:t>
      </w:r>
    </w:p>
    <w:p w14:paraId="3FCB7DB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lastRenderedPageBreak/>
        <w:t xml:space="preserve">    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7CA346D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@endforeach</w:t>
      </w:r>
    </w:p>
    <w:p w14:paraId="1EE0E8F7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35561D2E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</w:t>
      </w:r>
    </w:p>
    <w:p w14:paraId="43AA323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{{-- GENERÁCIA 4 --}}</w:t>
      </w:r>
    </w:p>
    <w:p w14:paraId="735482C0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0C28F0BF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@foreach ($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ancestors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[4] ?? [] as $index =&gt; $id)</w:t>
      </w:r>
    </w:p>
    <w:p w14:paraId="19A87F91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colspan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="1" 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class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="{{ $index % 2 == 0 ? 'mama' : 'otec' }}"&gt;</w:t>
      </w:r>
    </w:p>
    <w:p w14:paraId="7032AFA5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    &lt;h5&gt;{{ $id }}&lt;/h5&gt;</w:t>
      </w:r>
    </w:p>
    <w:p w14:paraId="63894234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td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23BDA91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    @endforeach</w:t>
      </w:r>
    </w:p>
    <w:p w14:paraId="3E0BEBC2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 xml:space="preserve">    &lt;/</w:t>
      </w:r>
      <w:proofErr w:type="spellStart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tr</w:t>
      </w:r>
      <w:proofErr w:type="spellEnd"/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&gt;</w:t>
      </w:r>
    </w:p>
    <w:p w14:paraId="6A60519B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&lt;/table&gt;</w:t>
      </w:r>
    </w:p>
    <w:p w14:paraId="0C27A93D" w14:textId="77777777" w:rsidR="00FF15CA" w:rsidRDefault="00FF15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</w:p>
    <w:p w14:paraId="68943B49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&lt;/body&gt;</w:t>
      </w:r>
    </w:p>
    <w:p w14:paraId="19B34D38" w14:textId="77777777" w:rsidR="00FF15CA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</w:pPr>
      <w:r>
        <w:rPr>
          <w:rFonts w:ascii="Arial" w:eastAsia="Times New Roman" w:hAnsi="Arial" w:cs="Arial"/>
          <w:color w:val="444746"/>
          <w:kern w:val="0"/>
          <w:sz w:val="21"/>
          <w:szCs w:val="21"/>
          <w:lang w:eastAsia="sk-SK"/>
        </w:rPr>
        <w:t>&lt;/html&gt;</w:t>
      </w:r>
    </w:p>
    <w:p w14:paraId="0EA60DD3" w14:textId="77777777" w:rsidR="00FF15CA" w:rsidRDefault="00000000">
      <w:pPr>
        <w:spacing w:after="0" w:line="240" w:lineRule="auto"/>
      </w:pPr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Tento prístup je </w:t>
      </w:r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 xml:space="preserve">viac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0"/>
          <w:sz w:val="24"/>
          <w:szCs w:val="24"/>
          <w:lang w:eastAsia="sk-SK"/>
        </w:rPr>
        <w:t>Laravel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, pretože oddeľuje databázovú logiku (Model s </w:t>
      </w:r>
      <w:proofErr w:type="spellStart"/>
      <w:r>
        <w:rPr>
          <w:rFonts w:ascii="Arial" w:eastAsia="Times New Roman" w:hAnsi="Arial" w:cs="Arial"/>
          <w:color w:val="444746"/>
          <w:kern w:val="0"/>
          <w:sz w:val="20"/>
          <w:szCs w:val="20"/>
          <w:lang w:eastAsia="sk-SK"/>
        </w:rPr>
        <w:t>getAncestors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) od prezentačnej logiky (</w:t>
      </w:r>
      <w:proofErr w:type="spellStart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>Blade</w:t>
      </w:r>
      <w:proofErr w:type="spellEnd"/>
      <w:r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  <w:t xml:space="preserve"> šablóna).</w:t>
      </w:r>
    </w:p>
    <w:p w14:paraId="136D1F23" w14:textId="77777777" w:rsidR="00FF15CA" w:rsidRDefault="00FF15CA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p w14:paraId="5C504021" w14:textId="77777777" w:rsidR="00FF15CA" w:rsidRDefault="00FF15CA">
      <w:pPr>
        <w:spacing w:after="0" w:line="240" w:lineRule="auto"/>
        <w:rPr>
          <w:rFonts w:ascii="Arial" w:eastAsia="Times New Roman" w:hAnsi="Arial" w:cs="Arial"/>
          <w:color w:val="1B1C1D"/>
          <w:kern w:val="0"/>
          <w:sz w:val="24"/>
          <w:szCs w:val="24"/>
          <w:lang w:eastAsia="sk-SK"/>
        </w:rPr>
      </w:pPr>
    </w:p>
    <w:sectPr w:rsidR="00FF15CA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F1E18" w14:textId="77777777" w:rsidR="00666D66" w:rsidRDefault="00666D66">
      <w:pPr>
        <w:spacing w:after="0" w:line="240" w:lineRule="auto"/>
      </w:pPr>
      <w:r>
        <w:separator/>
      </w:r>
    </w:p>
  </w:endnote>
  <w:endnote w:type="continuationSeparator" w:id="0">
    <w:p w14:paraId="58A6F442" w14:textId="77777777" w:rsidR="00666D66" w:rsidRDefault="00666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6A5E" w14:textId="77777777" w:rsidR="00666D66" w:rsidRDefault="00666D66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8F14811" w14:textId="77777777" w:rsidR="00666D66" w:rsidRDefault="00666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27964"/>
    <w:multiLevelType w:val="multilevel"/>
    <w:tmpl w:val="7DAEF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9D2279A"/>
    <w:multiLevelType w:val="multilevel"/>
    <w:tmpl w:val="0296AF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E492EA6"/>
    <w:multiLevelType w:val="multilevel"/>
    <w:tmpl w:val="C1488A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66C01ED"/>
    <w:multiLevelType w:val="multilevel"/>
    <w:tmpl w:val="1A7209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1210899">
    <w:abstractNumId w:val="1"/>
  </w:num>
  <w:num w:numId="2" w16cid:durableId="79914797">
    <w:abstractNumId w:val="0"/>
  </w:num>
  <w:num w:numId="3" w16cid:durableId="897518029">
    <w:abstractNumId w:val="3"/>
  </w:num>
  <w:num w:numId="4" w16cid:durableId="805658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FF15CA"/>
    <w:rsid w:val="00366742"/>
    <w:rsid w:val="00666D66"/>
    <w:rsid w:val="00C301E5"/>
    <w:rsid w:val="00FF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9BEE1"/>
  <w15:docId w15:val="{7CE563C0-C787-451A-BF95-398DF4256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sk-SK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uppressAutoHyphens/>
    </w:pPr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dpis7">
    <w:name w:val="heading 7"/>
    <w:basedOn w:val="Normlny"/>
    <w:next w:val="Norm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dpis8">
    <w:name w:val="heading 8"/>
    <w:basedOn w:val="Normlny"/>
    <w:next w:val="Norm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dpis9">
    <w:name w:val="heading 9"/>
    <w:basedOn w:val="Normlny"/>
    <w:next w:val="Norm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dpis2Char">
    <w:name w:val="Nadpis 2 Char"/>
    <w:basedOn w:val="Predvolenpsmoodsek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dpis3Char">
    <w:name w:val="Nadpis 3 Char"/>
    <w:basedOn w:val="Predvolenpsmoodseku"/>
    <w:rPr>
      <w:rFonts w:eastAsia="Times New Roman" w:cs="Times New Roman"/>
      <w:color w:val="2F5496"/>
      <w:sz w:val="28"/>
      <w:szCs w:val="28"/>
    </w:rPr>
  </w:style>
  <w:style w:type="character" w:customStyle="1" w:styleId="Nadpis4Char">
    <w:name w:val="Nadpis 4 Char"/>
    <w:basedOn w:val="Predvolenpsmoodseku"/>
    <w:rPr>
      <w:rFonts w:eastAsia="Times New Roman" w:cs="Times New Roman"/>
      <w:i/>
      <w:iCs/>
      <w:color w:val="2F5496"/>
    </w:rPr>
  </w:style>
  <w:style w:type="character" w:customStyle="1" w:styleId="Nadpis5Char">
    <w:name w:val="Nadpis 5 Char"/>
    <w:basedOn w:val="Predvolenpsmoodseku"/>
    <w:rPr>
      <w:rFonts w:eastAsia="Times New Roman" w:cs="Times New Roman"/>
      <w:color w:val="2F5496"/>
    </w:rPr>
  </w:style>
  <w:style w:type="character" w:customStyle="1" w:styleId="Nadpis6Char">
    <w:name w:val="Nadpis 6 Char"/>
    <w:basedOn w:val="Predvolenpsmoodseku"/>
    <w:rPr>
      <w:rFonts w:eastAsia="Times New Roman" w:cs="Times New Roman"/>
      <w:i/>
      <w:iCs/>
      <w:color w:val="595959"/>
    </w:rPr>
  </w:style>
  <w:style w:type="character" w:customStyle="1" w:styleId="Nadpis7Char">
    <w:name w:val="Nadpis 7 Char"/>
    <w:basedOn w:val="Predvolenpsmoodseku"/>
    <w:rPr>
      <w:rFonts w:eastAsia="Times New Roman" w:cs="Times New Roman"/>
      <w:color w:val="595959"/>
    </w:rPr>
  </w:style>
  <w:style w:type="character" w:customStyle="1" w:styleId="Nadpis8Char">
    <w:name w:val="Nadpis 8 Char"/>
    <w:basedOn w:val="Predvolenpsmoodseku"/>
    <w:rPr>
      <w:rFonts w:eastAsia="Times New Roman" w:cs="Times New Roman"/>
      <w:i/>
      <w:iCs/>
      <w:color w:val="272727"/>
    </w:rPr>
  </w:style>
  <w:style w:type="character" w:customStyle="1" w:styleId="Nadpis9Char">
    <w:name w:val="Nadpis 9 Char"/>
    <w:basedOn w:val="Predvolenpsmoodseku"/>
    <w:rPr>
      <w:rFonts w:eastAsia="Times New Roman" w:cs="Times New Roman"/>
      <w:color w:val="272727"/>
    </w:rPr>
  </w:style>
  <w:style w:type="paragraph" w:styleId="Nzov">
    <w:name w:val="Title"/>
    <w:basedOn w:val="Normlny"/>
    <w:next w:val="Normlny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NzovChar">
    <w:name w:val="Názov Char"/>
    <w:basedOn w:val="Predvolenpsmoodsek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itul">
    <w:name w:val="Subtitle"/>
    <w:basedOn w:val="Normlny"/>
    <w:next w:val="Norm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itulChar">
    <w:name w:val="Podtitul Char"/>
    <w:basedOn w:val="Predvolenpsmoodseku"/>
    <w:rPr>
      <w:rFonts w:eastAsia="Times New Roman" w:cs="Times New Roman"/>
      <w:color w:val="595959"/>
      <w:spacing w:val="15"/>
      <w:sz w:val="28"/>
      <w:szCs w:val="28"/>
    </w:rPr>
  </w:style>
  <w:style w:type="paragraph" w:styleId="Citcia">
    <w:name w:val="Quote"/>
    <w:basedOn w:val="Normlny"/>
    <w:next w:val="Normlny"/>
    <w:pPr>
      <w:spacing w:before="160"/>
      <w:jc w:val="center"/>
    </w:pPr>
    <w:rPr>
      <w:i/>
      <w:iCs/>
      <w:color w:val="404040"/>
    </w:rPr>
  </w:style>
  <w:style w:type="character" w:customStyle="1" w:styleId="CitciaChar">
    <w:name w:val="Citácia Char"/>
    <w:basedOn w:val="Predvolenpsmoodseku"/>
    <w:rPr>
      <w:i/>
      <w:iCs/>
      <w:color w:val="404040"/>
    </w:rPr>
  </w:style>
  <w:style w:type="paragraph" w:styleId="Odsekzoznamu">
    <w:name w:val="List Paragraph"/>
    <w:basedOn w:val="Normlny"/>
    <w:pPr>
      <w:ind w:left="720"/>
      <w:contextualSpacing/>
    </w:pPr>
  </w:style>
  <w:style w:type="character" w:styleId="Intenzvnezvraznenie">
    <w:name w:val="Intense Emphasis"/>
    <w:basedOn w:val="Predvolenpsmoodseku"/>
    <w:rPr>
      <w:i/>
      <w:iCs/>
      <w:color w:val="2F5496"/>
    </w:rPr>
  </w:style>
  <w:style w:type="paragraph" w:styleId="Zvraznencitcia">
    <w:name w:val="Intense Quote"/>
    <w:basedOn w:val="Normlny"/>
    <w:next w:val="Norm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ZvraznencitciaChar">
    <w:name w:val="Zvýraznená citácia Char"/>
    <w:basedOn w:val="Predvolenpsmoodseku"/>
    <w:rPr>
      <w:i/>
      <w:iCs/>
      <w:color w:val="2F5496"/>
    </w:rPr>
  </w:style>
  <w:style w:type="character" w:styleId="Zvraznenodkaz">
    <w:name w:val="Intense Reference"/>
    <w:basedOn w:val="Predvolenpsmoodsek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4013</Words>
  <Characters>22877</Characters>
  <Application>Microsoft Office Word</Application>
  <DocSecurity>0</DocSecurity>
  <Lines>190</Lines>
  <Paragraphs>53</Paragraphs>
  <ScaleCrop>false</ScaleCrop>
  <Company/>
  <LinksUpToDate>false</LinksUpToDate>
  <CharactersWithSpaces>26837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Uhrin</dc:creator>
  <dc:description/>
  <cp:lastModifiedBy>Jozef Uhrin</cp:lastModifiedBy>
  <cp:revision>2</cp:revision>
  <dcterms:created xsi:type="dcterms:W3CDTF">2025-11-05T10:27:00Z</dcterms:created>
  <dcterms:modified xsi:type="dcterms:W3CDTF">2025-11-05T10:27:00Z</dcterms:modified>
</cp:coreProperties>
</file>